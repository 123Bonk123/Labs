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3CB90EE6" w14:textId="1AEBB3F0" w:rsidR="00445EC0" w:rsidRDefault="00FA3ADD" w:rsidP="00FA3ADD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1366E5" wp14:editId="0098BB24">
                <wp:simplePos x="0" y="0"/>
                <wp:positionH relativeFrom="margin">
                  <wp:align>center</wp:align>
                </wp:positionH>
                <wp:positionV relativeFrom="paragraph">
                  <wp:posOffset>5662798</wp:posOffset>
                </wp:positionV>
                <wp:extent cx="6058535" cy="1404620"/>
                <wp:effectExtent l="0" t="0" r="0" b="5080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8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43884" w14:textId="772E0221" w:rsidR="00FA3ADD" w:rsidRDefault="00FA3ADD" w:rsidP="00FA3ADD">
                            <w:pPr>
                              <w:pStyle w:val="afe"/>
                              <w:spacing w:after="0"/>
                              <w:ind w:right="-95"/>
                            </w:pPr>
                            <w:r>
                              <w:t>Выполнили: студенты 652а группы</w:t>
                            </w:r>
                          </w:p>
                          <w:p w14:paraId="67C8C9C3" w14:textId="77777777" w:rsidR="00FA3ADD" w:rsidRDefault="00FA3ADD" w:rsidP="00FA3ADD">
                            <w:pPr>
                              <w:pStyle w:val="afe"/>
                              <w:spacing w:after="0"/>
                              <w:ind w:right="-95"/>
                            </w:pPr>
                            <w:r>
                              <w:t>Александров Михаил</w:t>
                            </w:r>
                          </w:p>
                          <w:p w14:paraId="1CF12551" w14:textId="77777777" w:rsidR="00FA3ADD" w:rsidRDefault="00FA3ADD" w:rsidP="00FA3ADD">
                            <w:pPr>
                              <w:pStyle w:val="afe"/>
                              <w:spacing w:after="0"/>
                              <w:ind w:right="-95"/>
                            </w:pPr>
                            <w:r>
                              <w:t>Марголин Илья</w:t>
                            </w:r>
                          </w:p>
                          <w:p w14:paraId="6A316858" w14:textId="77777777" w:rsidR="00FA3ADD" w:rsidRDefault="00FA3ADD" w:rsidP="00FA3ADD">
                            <w:pPr>
                              <w:pStyle w:val="afe"/>
                              <w:spacing w:after="0"/>
                              <w:ind w:right="-95"/>
                            </w:pPr>
                            <w:r>
                              <w:t>Нехаев Александр</w:t>
                            </w:r>
                          </w:p>
                          <w:p w14:paraId="047CE298" w14:textId="77777777" w:rsidR="00FA3ADD" w:rsidRDefault="00FA3ADD" w:rsidP="00FA3ADD">
                            <w:pPr>
                              <w:pStyle w:val="afe"/>
                              <w:spacing w:after="0"/>
                              <w:ind w:right="-95"/>
                            </w:pPr>
                            <w:r>
                              <w:t>Семкин Валентин</w:t>
                            </w:r>
                          </w:p>
                          <w:p w14:paraId="64B82251" w14:textId="0954041A" w:rsidR="00FA3ADD" w:rsidRDefault="00FA3ADD" w:rsidP="00FA3ADD">
                            <w:pPr>
                              <w:pStyle w:val="afe"/>
                              <w:spacing w:after="0"/>
                              <w:ind w:right="-95"/>
                            </w:pPr>
                            <w:proofErr w:type="spellStart"/>
                            <w:r>
                              <w:t>Серягина</w:t>
                            </w:r>
                            <w:proofErr w:type="spellEnd"/>
                            <w:r>
                              <w:t xml:space="preserve"> Екатерина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1366E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445.9pt;width:477.05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" stroked="f">
                <v:textbox style="mso-fit-shape-to-text:t">
                  <w:txbxContent>
                    <w:p w14:paraId="09143884" w14:textId="772E0221" w:rsidR="00FA3ADD" w:rsidRDefault="00FA3ADD" w:rsidP="00FA3ADD">
                      <w:pPr>
                        <w:pStyle w:val="afe"/>
                        <w:spacing w:after="0"/>
                        <w:ind w:right="-95"/>
                      </w:pPr>
                      <w:r>
                        <w:t>Выполнили: студенты 652а группы</w:t>
                      </w:r>
                    </w:p>
                    <w:p w14:paraId="67C8C9C3" w14:textId="77777777" w:rsidR="00FA3ADD" w:rsidRDefault="00FA3ADD" w:rsidP="00FA3ADD">
                      <w:pPr>
                        <w:pStyle w:val="afe"/>
                        <w:spacing w:after="0"/>
                        <w:ind w:right="-95"/>
                      </w:pPr>
                      <w:r>
                        <w:t>Александров Михаил</w:t>
                      </w:r>
                    </w:p>
                    <w:p w14:paraId="1CF12551" w14:textId="77777777" w:rsidR="00FA3ADD" w:rsidRDefault="00FA3ADD" w:rsidP="00FA3ADD">
                      <w:pPr>
                        <w:pStyle w:val="afe"/>
                        <w:spacing w:after="0"/>
                        <w:ind w:right="-95"/>
                      </w:pPr>
                      <w:r>
                        <w:t>Марголин Илья</w:t>
                      </w:r>
                    </w:p>
                    <w:p w14:paraId="6A316858" w14:textId="77777777" w:rsidR="00FA3ADD" w:rsidRDefault="00FA3ADD" w:rsidP="00FA3ADD">
                      <w:pPr>
                        <w:pStyle w:val="afe"/>
                        <w:spacing w:after="0"/>
                        <w:ind w:right="-95"/>
                      </w:pPr>
                      <w:r>
                        <w:t>Нехаев Александр</w:t>
                      </w:r>
                    </w:p>
                    <w:p w14:paraId="047CE298" w14:textId="77777777" w:rsidR="00FA3ADD" w:rsidRDefault="00FA3ADD" w:rsidP="00FA3ADD">
                      <w:pPr>
                        <w:pStyle w:val="afe"/>
                        <w:spacing w:after="0"/>
                        <w:ind w:right="-95"/>
                      </w:pPr>
                      <w:r>
                        <w:t>Семкин Валентин</w:t>
                      </w:r>
                    </w:p>
                    <w:p w14:paraId="64B82251" w14:textId="0954041A" w:rsidR="00FA3ADD" w:rsidRDefault="00FA3ADD" w:rsidP="00FA3ADD">
                      <w:pPr>
                        <w:pStyle w:val="afe"/>
                        <w:spacing w:after="0"/>
                        <w:ind w:right="-95"/>
                      </w:pPr>
                      <w:proofErr w:type="spellStart"/>
                      <w:r>
                        <w:t>Серягина</w:t>
                      </w:r>
                      <w:proofErr w:type="spellEnd"/>
                      <w:r>
                        <w:t xml:space="preserve"> Екатерина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A9AB3A1" wp14:editId="71FCBE1E">
                <wp:simplePos x="0" y="0"/>
                <wp:positionH relativeFrom="margin">
                  <wp:posOffset>-914855</wp:posOffset>
                </wp:positionH>
                <wp:positionV relativeFrom="paragraph">
                  <wp:posOffset>2485201</wp:posOffset>
                </wp:positionV>
                <wp:extent cx="7574034" cy="1404620"/>
                <wp:effectExtent l="0" t="0" r="8255" b="2540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40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CC8C5" w14:textId="479B8F0B" w:rsidR="00FA3ADD" w:rsidRPr="008075AA" w:rsidRDefault="00FA3ADD" w:rsidP="00FA3ADD">
                            <w:pPr>
                              <w:pStyle w:val="afc"/>
                            </w:pPr>
                            <w:r w:rsidRPr="008075AA">
                              <w:t>Атомно силовой микроскоп</w:t>
                            </w:r>
                          </w:p>
                          <w:p w14:paraId="046F005E" w14:textId="77777777" w:rsidR="00FA3ADD" w:rsidRDefault="00FA3ADD" w:rsidP="00FA3ADD">
                            <w:pPr>
                              <w:pStyle w:val="afa"/>
                            </w:pPr>
                            <w:r>
                              <w:t>Лабораторная работа по курсу</w:t>
                            </w:r>
                          </w:p>
                          <w:p w14:paraId="5891E4F5" w14:textId="01D1E5C5" w:rsidR="00FA3ADD" w:rsidRDefault="00FA3ADD" w:rsidP="00FA3ADD">
                            <w:pPr>
                              <w:pStyle w:val="afa"/>
                            </w:pPr>
                            <w:proofErr w:type="spellStart"/>
                            <w:r>
                              <w:t>Нанодиагностика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AB3A1" id="_x0000_s1027" type="#_x0000_t202" style="position:absolute;left:0;text-align:left;margin-left:-72.05pt;margin-top:195.7pt;width:596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" stroked="f">
                <v:textbox style="mso-fit-shape-to-text:t">
                  <w:txbxContent>
                    <w:p w14:paraId="2BBCC8C5" w14:textId="479B8F0B" w:rsidR="00FA3ADD" w:rsidRPr="008075AA" w:rsidRDefault="00FA3ADD" w:rsidP="00FA3ADD">
                      <w:pPr>
                        <w:pStyle w:val="afc"/>
                      </w:pPr>
                      <w:r w:rsidRPr="008075AA">
                        <w:t>Атомно силовой микроскоп</w:t>
                      </w:r>
                    </w:p>
                    <w:p w14:paraId="046F005E" w14:textId="77777777" w:rsidR="00FA3ADD" w:rsidRDefault="00FA3ADD" w:rsidP="00FA3ADD">
                      <w:pPr>
                        <w:pStyle w:val="afa"/>
                      </w:pPr>
                      <w:r>
                        <w:t>Лабораторная работа по курсу</w:t>
                      </w:r>
                    </w:p>
                    <w:p w14:paraId="5891E4F5" w14:textId="01D1E5C5" w:rsidR="00FA3ADD" w:rsidRDefault="00FA3ADD" w:rsidP="00FA3ADD">
                      <w:pPr>
                        <w:pStyle w:val="afa"/>
                      </w:pPr>
                      <w:proofErr w:type="spellStart"/>
                      <w:r>
                        <w:t>Нанодиагностика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9462D9" wp14:editId="2264141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681490" cy="1404620"/>
                <wp:effectExtent l="0" t="0" r="0" b="0"/>
                <wp:wrapTopAndBottom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1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FC5EE" w14:textId="6D36A71D" w:rsidR="00FA3ADD" w:rsidRPr="00FA3ADD" w:rsidRDefault="00FA3ADD" w:rsidP="00FA3ADD">
                            <w:pPr>
                              <w:pStyle w:val="aa"/>
                            </w:pPr>
                            <w:bookmarkStart w:id="1" w:name="_Hlk22509282"/>
                            <w:bookmarkEnd w:id="1"/>
                            <w:r w:rsidRPr="00FA3ADD">
                              <w:t>МИНИСТЕРСТВО ОБРАЗОВАНИЯ И НАУКИ РОССИЙСКОЙ ФЕДЕРАЦИИ</w:t>
                            </w:r>
                          </w:p>
                          <w:p w14:paraId="4B890B1C" w14:textId="77777777" w:rsidR="00FA3ADD" w:rsidRPr="00FA3ADD" w:rsidRDefault="00FA3ADD" w:rsidP="00FA3ADD">
                            <w:pPr>
                              <w:pStyle w:val="aa"/>
                            </w:pPr>
                            <w:r w:rsidRPr="00FA3ADD">
                              <w:t>Московский физико-технологический институт</w:t>
                            </w:r>
                          </w:p>
                          <w:p w14:paraId="637C0E3B" w14:textId="77777777" w:rsidR="00FA3ADD" w:rsidRPr="00FA3ADD" w:rsidRDefault="00FA3ADD" w:rsidP="00FA3ADD">
                            <w:pPr>
                              <w:pStyle w:val="aa"/>
                            </w:pPr>
                            <w:r w:rsidRPr="00FA3ADD">
                              <w:t>(государственный университет)</w:t>
                            </w:r>
                          </w:p>
                          <w:p w14:paraId="305C451A" w14:textId="27FD24E9" w:rsidR="00FA3ADD" w:rsidRDefault="00FA3ADD" w:rsidP="00FA3ADD">
                            <w:pPr>
                              <w:pStyle w:val="aa"/>
                            </w:pPr>
                            <w:r w:rsidRPr="00FA3ADD">
                              <w:t xml:space="preserve">Кафедра </w:t>
                            </w:r>
                            <w:proofErr w:type="spellStart"/>
                            <w:r w:rsidRPr="00FA3ADD">
                              <w:t>нанометрологии</w:t>
                            </w:r>
                            <w:proofErr w:type="spellEnd"/>
                            <w:r w:rsidRPr="00FA3ADD">
                              <w:t xml:space="preserve"> и наноматериалов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9462D9" id="_x0000_s1028" type="#_x0000_t202" style="position:absolute;left:0;text-align:left;margin-left:0;margin-top:0;width:604.85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" stroked="f">
                <v:textbox style="mso-fit-shape-to-text:t">
                  <w:txbxContent>
                    <w:p w14:paraId="2AEFC5EE" w14:textId="6D36A71D" w:rsidR="00FA3ADD" w:rsidRPr="00FA3ADD" w:rsidRDefault="00FA3ADD" w:rsidP="00FA3ADD">
                      <w:pPr>
                        <w:pStyle w:val="aa"/>
                      </w:pPr>
                      <w:bookmarkStart w:id="1" w:name="_Hlk22509282"/>
                      <w:bookmarkEnd w:id="1"/>
                      <w:r w:rsidRPr="00FA3ADD">
                        <w:t>МИНИСТЕРСТВО ОБРАЗОВАНИЯ И НАУКИ РОССИЙСКОЙ ФЕДЕРАЦИИ</w:t>
                      </w:r>
                    </w:p>
                    <w:p w14:paraId="4B890B1C" w14:textId="77777777" w:rsidR="00FA3ADD" w:rsidRPr="00FA3ADD" w:rsidRDefault="00FA3ADD" w:rsidP="00FA3ADD">
                      <w:pPr>
                        <w:pStyle w:val="aa"/>
                      </w:pPr>
                      <w:r w:rsidRPr="00FA3ADD">
                        <w:t>Московский физико-технологический институт</w:t>
                      </w:r>
                    </w:p>
                    <w:p w14:paraId="637C0E3B" w14:textId="77777777" w:rsidR="00FA3ADD" w:rsidRPr="00FA3ADD" w:rsidRDefault="00FA3ADD" w:rsidP="00FA3ADD">
                      <w:pPr>
                        <w:pStyle w:val="aa"/>
                      </w:pPr>
                      <w:r w:rsidRPr="00FA3ADD">
                        <w:t>(государственный университет)</w:t>
                      </w:r>
                    </w:p>
                    <w:p w14:paraId="305C451A" w14:textId="27FD24E9" w:rsidR="00FA3ADD" w:rsidRDefault="00FA3ADD" w:rsidP="00FA3ADD">
                      <w:pPr>
                        <w:pStyle w:val="aa"/>
                      </w:pPr>
                      <w:r w:rsidRPr="00FA3ADD">
                        <w:t xml:space="preserve">Кафедра </w:t>
                      </w:r>
                      <w:proofErr w:type="spellStart"/>
                      <w:r w:rsidRPr="00FA3ADD">
                        <w:t>нанометрологии</w:t>
                      </w:r>
                      <w:proofErr w:type="spellEnd"/>
                      <w:r w:rsidRPr="00FA3ADD">
                        <w:t xml:space="preserve"> и наноматериалов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1113D">
        <w:br w:type="page"/>
      </w:r>
    </w:p>
    <w:sdt>
      <w:sdtPr>
        <w:rPr>
          <w:rFonts w:eastAsiaTheme="minorEastAsia" w:cs="Times New Roman"/>
          <w:b w:val="0"/>
          <w:bCs w:val="0"/>
          <w:kern w:val="0"/>
          <w:sz w:val="24"/>
          <w:szCs w:val="24"/>
        </w:rPr>
        <w:id w:val="1237211825"/>
        <w:docPartObj>
          <w:docPartGallery w:val="Table of Contents"/>
          <w:docPartUnique/>
        </w:docPartObj>
      </w:sdtPr>
      <w:sdtEndPr/>
      <w:sdtContent>
        <w:p w14:paraId="26FA1061" w14:textId="1BEB1709" w:rsidR="00445EC0" w:rsidRPr="00445EC0" w:rsidRDefault="00445EC0" w:rsidP="00EC7298">
          <w:pPr>
            <w:pStyle w:val="af3"/>
          </w:pPr>
          <w:r w:rsidRPr="00445EC0">
            <w:t>Оглавление</w:t>
          </w:r>
        </w:p>
        <w:p w14:paraId="5DB7F008" w14:textId="1ECC2F6C" w:rsidR="00E70246" w:rsidRDefault="00445EC0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 w:rsidRPr="00445EC0">
            <w:fldChar w:fldCharType="begin"/>
          </w:r>
          <w:r w:rsidRPr="00445EC0">
            <w:instrText xml:space="preserve"> TOC \o "1-3" \h \z \u </w:instrText>
          </w:r>
          <w:r w:rsidRPr="00445EC0">
            <w:fldChar w:fldCharType="separate"/>
          </w:r>
          <w:hyperlink w:anchor="_Toc22638006" w:history="1">
            <w:r w:rsidR="00E70246" w:rsidRPr="00F32B49">
              <w:rPr>
                <w:rStyle w:val="af9"/>
                <w:noProof/>
              </w:rPr>
              <w:t>Введение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_Toc22638006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3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748047D5" w14:textId="33552385" w:rsidR="00E70246" w:rsidRDefault="0049591E">
          <w:pPr>
            <w:pStyle w:val="23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22638007" w:history="1">
            <w:r w:rsidR="00E70246" w:rsidRPr="00F32B49">
              <w:rPr>
                <w:rStyle w:val="af9"/>
                <w:noProof/>
              </w:rPr>
              <w:t>Оборудование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_Toc22638007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3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7850A9EA" w14:textId="57F7F84C" w:rsidR="00E70246" w:rsidRDefault="0049591E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22638008" w:history="1">
            <w:r w:rsidR="00E70246" w:rsidRPr="00F32B49">
              <w:rPr>
                <w:rStyle w:val="af9"/>
                <w:noProof/>
              </w:rPr>
              <w:t>Исследуемые образцы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_Toc22638008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6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499379CE" w14:textId="29B4ED25" w:rsidR="00E70246" w:rsidRDefault="0049591E">
          <w:pPr>
            <w:pStyle w:val="23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22638009" w:history="1">
            <w:r w:rsidR="00E70246" w:rsidRPr="00F32B49">
              <w:rPr>
                <w:rStyle w:val="af9"/>
                <w:noProof/>
              </w:rPr>
              <w:t>Пластинка HfO</w:t>
            </w:r>
            <w:r w:rsidR="00E70246" w:rsidRPr="00F32B49">
              <w:rPr>
                <w:rStyle w:val="af9"/>
                <w:noProof/>
                <w:vertAlign w:val="subscript"/>
              </w:rPr>
              <w:t>2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_Toc22638009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6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39B4C128" w14:textId="443FAB07" w:rsidR="00E70246" w:rsidRDefault="0049591E">
          <w:pPr>
            <w:pStyle w:val="23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22638010" w:history="1">
            <w:r w:rsidR="00E70246" w:rsidRPr="00F32B49">
              <w:rPr>
                <w:rStyle w:val="af9"/>
                <w:noProof/>
              </w:rPr>
              <w:t>CD диск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_Toc22638010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7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6662F5E5" w14:textId="0E410F4D" w:rsidR="00E70246" w:rsidRDefault="0049591E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22638011" w:history="1">
            <w:r w:rsidR="00E70246" w:rsidRPr="00F32B49">
              <w:rPr>
                <w:rStyle w:val="af9"/>
                <w:noProof/>
              </w:rPr>
              <w:t>Выводы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_Toc22638011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8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7D802E46" w14:textId="4F7B0053" w:rsidR="00E70246" w:rsidRDefault="0049591E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22638012" w:history="1">
            <w:r w:rsidR="00E70246" w:rsidRPr="00F32B49">
              <w:rPr>
                <w:rStyle w:val="af9"/>
                <w:noProof/>
              </w:rPr>
              <w:t>Список литературы</w:t>
            </w:r>
            <w:r w:rsidR="00E70246">
              <w:rPr>
                <w:noProof/>
                <w:webHidden/>
              </w:rPr>
              <w:tab/>
            </w:r>
            <w:r w:rsidR="00E70246">
              <w:rPr>
                <w:noProof/>
                <w:webHidden/>
              </w:rPr>
              <w:fldChar w:fldCharType="begin"/>
            </w:r>
            <w:r w:rsidR="00E70246">
              <w:rPr>
                <w:noProof/>
                <w:webHidden/>
              </w:rPr>
              <w:instrText xml:space="preserve"> PAGEREF _Toc22638012 \h </w:instrText>
            </w:r>
            <w:r w:rsidR="00E70246">
              <w:rPr>
                <w:noProof/>
                <w:webHidden/>
              </w:rPr>
            </w:r>
            <w:r w:rsidR="00E70246">
              <w:rPr>
                <w:noProof/>
                <w:webHidden/>
              </w:rPr>
              <w:fldChar w:fldCharType="separate"/>
            </w:r>
            <w:r w:rsidR="00E70246">
              <w:rPr>
                <w:noProof/>
                <w:webHidden/>
              </w:rPr>
              <w:t>8</w:t>
            </w:r>
            <w:r w:rsidR="00E70246">
              <w:rPr>
                <w:noProof/>
                <w:webHidden/>
              </w:rPr>
              <w:fldChar w:fldCharType="end"/>
            </w:r>
          </w:hyperlink>
        </w:p>
        <w:p w14:paraId="625324D7" w14:textId="311069CF" w:rsidR="00445EC0" w:rsidRDefault="00445EC0" w:rsidP="00EC7298">
          <w:r w:rsidRPr="00445EC0">
            <w:fldChar w:fldCharType="end"/>
          </w:r>
        </w:p>
      </w:sdtContent>
    </w:sdt>
    <w:p w14:paraId="7E9F8345" w14:textId="02E32ECC" w:rsidR="00445EC0" w:rsidRDefault="00445EC0" w:rsidP="00EC7298">
      <w:r>
        <w:br w:type="page"/>
      </w:r>
    </w:p>
    <w:p w14:paraId="6087082C" w14:textId="4B7865AB" w:rsidR="00445EC0" w:rsidRDefault="004F4FEA" w:rsidP="00EC7298">
      <w:pPr>
        <w:pStyle w:val="1"/>
      </w:pPr>
      <w:bookmarkStart w:id="2" w:name="_Toc22638006"/>
      <w:r>
        <w:lastRenderedPageBreak/>
        <w:t>Введение</w:t>
      </w:r>
      <w:bookmarkEnd w:id="2"/>
    </w:p>
    <w:p w14:paraId="743566DC" w14:textId="79433C32" w:rsidR="00F64E3F" w:rsidRDefault="004F4FEA" w:rsidP="00EC7298">
      <w:r w:rsidRPr="00035446">
        <w:rPr>
          <w:b/>
          <w:bCs/>
        </w:rPr>
        <w:t>Цель работы</w:t>
      </w:r>
      <w:r w:rsidR="00F64E3F" w:rsidRPr="00035446">
        <w:rPr>
          <w:b/>
          <w:bCs/>
        </w:rPr>
        <w:t>:</w:t>
      </w:r>
      <w:r w:rsidR="00F64E3F">
        <w:t xml:space="preserve"> </w:t>
      </w:r>
      <w:r w:rsidR="00F64E3F" w:rsidRPr="00C6659A">
        <w:t>ознакомиться</w:t>
      </w:r>
      <w:r w:rsidR="007145EF" w:rsidRPr="00C6659A">
        <w:t xml:space="preserve"> на практике с физическими принципами функционирования атомно-силового микроскопа и основными методиками измерения.</w:t>
      </w:r>
    </w:p>
    <w:p w14:paraId="64E1244A" w14:textId="23693610" w:rsidR="004F4FEA" w:rsidRDefault="007145EF" w:rsidP="00EC7298">
      <w:r w:rsidRPr="00C6659A">
        <w:t xml:space="preserve">Изучить работу сканирующего зондового микроскопа, проведя измерения в </w:t>
      </w:r>
      <w:r w:rsidR="00035446">
        <w:t xml:space="preserve">контактном </w:t>
      </w:r>
      <w:r w:rsidRPr="00C6659A">
        <w:t>атомно-силовом режиме.</w:t>
      </w:r>
    </w:p>
    <w:p w14:paraId="164BCCDF" w14:textId="089D10D5" w:rsidR="00F64E3F" w:rsidRPr="00AD2999" w:rsidRDefault="00F54B58" w:rsidP="00EC7298">
      <w:pPr>
        <w:pStyle w:val="2"/>
        <w:rPr>
          <w:lang w:val="ru-RU"/>
        </w:rPr>
      </w:pPr>
      <w:bookmarkStart w:id="3" w:name="_Toc22638007"/>
      <w:r w:rsidRPr="00AD2999">
        <w:rPr>
          <w:lang w:val="ru-RU"/>
        </w:rPr>
        <w:t>Оборудование</w:t>
      </w:r>
      <w:bookmarkEnd w:id="3"/>
    </w:p>
    <w:p w14:paraId="1AD4CEFD" w14:textId="58E82A7C" w:rsidR="00684A0C" w:rsidRPr="00684A0C" w:rsidRDefault="00764E84" w:rsidP="00EC7298">
      <w:r>
        <w:t>В работе использовался СЗМ</w:t>
      </w:r>
      <w:r w:rsidR="00A56934">
        <w:t xml:space="preserve"> </w:t>
      </w:r>
      <w:proofErr w:type="spellStart"/>
      <w:r w:rsidR="00A56934">
        <w:rPr>
          <w:lang w:val="en-US"/>
        </w:rPr>
        <w:t>Ntegra</w:t>
      </w:r>
      <w:proofErr w:type="spellEnd"/>
      <w:r w:rsidR="00A56934" w:rsidRPr="00A56934">
        <w:t xml:space="preserve"> </w:t>
      </w:r>
      <w:r w:rsidR="00A56934">
        <w:rPr>
          <w:lang w:val="en-US"/>
        </w:rPr>
        <w:t>Aura</w:t>
      </w:r>
      <w:r w:rsidR="003A04F5" w:rsidRPr="003A04F5">
        <w:t xml:space="preserve"> (</w:t>
      </w:r>
      <w:r w:rsidR="00684A0C">
        <w:fldChar w:fldCharType="begin"/>
      </w:r>
      <w:r w:rsidR="00684A0C">
        <w:instrText xml:space="preserve"> REF _Ref22509255 \h </w:instrText>
      </w:r>
      <w:r w:rsidR="00684A0C">
        <w:fldChar w:fldCharType="separate"/>
      </w:r>
      <w:r w:rsidR="00937287" w:rsidRPr="006F2552">
        <w:t xml:space="preserve">Рисунок </w:t>
      </w:r>
      <w:r w:rsidR="00937287">
        <w:rPr>
          <w:noProof/>
        </w:rPr>
        <w:t>1</w:t>
      </w:r>
      <w:r w:rsidR="00684A0C">
        <w:fldChar w:fldCharType="end"/>
      </w:r>
      <w:r w:rsidR="003A04F5" w:rsidRPr="003A04F5">
        <w:t>)</w:t>
      </w:r>
      <w:r w:rsidR="00684A0C" w:rsidRPr="00684A0C">
        <w:t>.</w:t>
      </w:r>
    </w:p>
    <w:p w14:paraId="02B5A57A" w14:textId="77777777" w:rsidR="00431A4F" w:rsidRDefault="008F4B7F" w:rsidP="00EC7298">
      <w:pPr>
        <w:jc w:val="center"/>
      </w:pPr>
      <w:r>
        <w:rPr>
          <w:noProof/>
        </w:rPr>
        <w:drawing>
          <wp:inline distT="0" distB="0" distL="0" distR="0" wp14:anchorId="5128B0AF" wp14:editId="02266257">
            <wp:extent cx="2857500" cy="3952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quipmentImage_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8150" w14:textId="1951AEE5" w:rsidR="008F4B7F" w:rsidRPr="006F2552" w:rsidRDefault="00431A4F" w:rsidP="00EC7298">
      <w:pPr>
        <w:pStyle w:val="aff0"/>
      </w:pPr>
      <w:bookmarkStart w:id="4" w:name="_Ref22509255"/>
      <w:bookmarkStart w:id="5" w:name="_Ref22509248"/>
      <w:r w:rsidRPr="006F2552">
        <w:t xml:space="preserve">Рисунок </w:t>
      </w:r>
      <w:fldSimple w:instr=" SEQ Рисунок \* ARABIC ">
        <w:r w:rsidR="00937287">
          <w:rPr>
            <w:noProof/>
          </w:rPr>
          <w:t>1</w:t>
        </w:r>
      </w:fldSimple>
      <w:bookmarkEnd w:id="4"/>
      <w:r w:rsidRPr="006F2552">
        <w:t xml:space="preserve">: </w:t>
      </w:r>
      <w:r w:rsidR="00684A0C" w:rsidRPr="006F2552">
        <w:t>Микроскоп</w:t>
      </w:r>
      <w:r w:rsidRPr="006F2552">
        <w:t xml:space="preserve"> </w:t>
      </w:r>
      <w:proofErr w:type="spellStart"/>
      <w:r w:rsidRPr="006F2552">
        <w:t>Ntegra</w:t>
      </w:r>
      <w:proofErr w:type="spellEnd"/>
      <w:r w:rsidRPr="006F2552">
        <w:t xml:space="preserve"> </w:t>
      </w:r>
      <w:proofErr w:type="spellStart"/>
      <w:r w:rsidRPr="006F2552">
        <w:t>Aura</w:t>
      </w:r>
      <w:bookmarkEnd w:id="5"/>
      <w:proofErr w:type="spellEnd"/>
    </w:p>
    <w:p w14:paraId="669A8F90" w14:textId="46BF2DF1" w:rsidR="006C61CD" w:rsidRPr="006E4F78" w:rsidRDefault="006C61CD" w:rsidP="00EC7298">
      <w:r w:rsidRPr="006E4F78">
        <w:t>В основе работы АСМ лежит силовое взаимодействие между зондом и поверхностью, для регистрации которого используются специальные зондовые датчики,</w:t>
      </w:r>
      <w:r w:rsidR="006E4F78" w:rsidRPr="006E4F78">
        <w:t xml:space="preserve"> </w:t>
      </w:r>
      <w:r w:rsidRPr="00EC7298">
        <w:t>представляющие</w:t>
      </w:r>
      <w:r w:rsidRPr="006E4F78">
        <w:t xml:space="preserve"> собой</w:t>
      </w:r>
      <w:r w:rsidRPr="006E4F78">
        <w:tab/>
        <w:t>упругую консоль</w:t>
      </w:r>
      <w:r w:rsidR="006E4F78" w:rsidRPr="006E4F78">
        <w:t xml:space="preserve"> </w:t>
      </w:r>
      <w:r w:rsidRPr="006E4F78">
        <w:t>с острым зондом на конце (</w:t>
      </w:r>
      <w:r w:rsidR="005E7BAA">
        <w:fldChar w:fldCharType="begin"/>
      </w:r>
      <w:r w:rsidR="005E7BAA">
        <w:instrText xml:space="preserve"> REF _Ref22509985 \h </w:instrText>
      </w:r>
      <w:r w:rsidR="005E7BAA">
        <w:fldChar w:fldCharType="separate"/>
      </w:r>
      <w:r w:rsidR="00937287">
        <w:t xml:space="preserve">Рисунок </w:t>
      </w:r>
      <w:r w:rsidR="00937287">
        <w:rPr>
          <w:noProof/>
        </w:rPr>
        <w:t>2</w:t>
      </w:r>
      <w:r w:rsidR="005E7BAA">
        <w:fldChar w:fldCharType="end"/>
      </w:r>
      <w:r w:rsidRPr="006E4F78">
        <w:t>). Сила,</w:t>
      </w:r>
      <w:r w:rsidR="006E4F78" w:rsidRPr="006E4F78">
        <w:t xml:space="preserve"> </w:t>
      </w:r>
      <w:r w:rsidRPr="006E4F78">
        <w:t>действующая на зонд со стороны поверхности, приводит к изгибу консоли. Регистрируя величину изгиба, можно контролировать силу взаимодействия зонда с поверхностью.</w:t>
      </w:r>
    </w:p>
    <w:p w14:paraId="0481D428" w14:textId="18D84AB4" w:rsidR="007746F5" w:rsidRPr="00106F16" w:rsidRDefault="006C61CD" w:rsidP="00EC7298">
      <w:r w:rsidRPr="006E4F78">
        <w:t xml:space="preserve">Регистрация проводится с помощью оптической системы, которая юстируется таким образом, чтобы излучение полупроводникового лазера фокусировалось на консоли зондового датчика, а отраженный пучок попадал в центр фоточувствительной области </w:t>
      </w:r>
      <w:r w:rsidRPr="006E4F78">
        <w:lastRenderedPageBreak/>
        <w:t>фотоприемника</w:t>
      </w:r>
      <w:r w:rsidR="006E4F78" w:rsidRPr="006E4F78">
        <w:t xml:space="preserve"> (</w:t>
      </w:r>
      <w:r w:rsidR="006F2552">
        <w:fldChar w:fldCharType="begin"/>
      </w:r>
      <w:r w:rsidR="006F2552">
        <w:instrText xml:space="preserve"> REF _Ref22515407 \h </w:instrText>
      </w:r>
      <w:r w:rsidR="006F2552">
        <w:fldChar w:fldCharType="separate"/>
      </w:r>
      <w:r w:rsidR="00937287">
        <w:t xml:space="preserve">Рисунок </w:t>
      </w:r>
      <w:r w:rsidR="00937287">
        <w:rPr>
          <w:noProof/>
        </w:rPr>
        <w:t>3</w:t>
      </w:r>
      <w:r w:rsidR="006F2552">
        <w:fldChar w:fldCharType="end"/>
      </w:r>
      <w:r w:rsidR="006F2552">
        <w:t xml:space="preserve">). </w:t>
      </w:r>
      <w:r w:rsidRPr="006E4F78">
        <w:t xml:space="preserve">В качестве позиционно-чувствительных фотоприемников </w:t>
      </w:r>
      <w:r w:rsidR="005E7BAA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37E156" wp14:editId="2FFFAD18">
                <wp:simplePos x="0" y="0"/>
                <wp:positionH relativeFrom="column">
                  <wp:posOffset>356558</wp:posOffset>
                </wp:positionH>
                <wp:positionV relativeFrom="paragraph">
                  <wp:posOffset>512033</wp:posOffset>
                </wp:positionV>
                <wp:extent cx="4972998" cy="3684274"/>
                <wp:effectExtent l="0" t="0" r="0" b="0"/>
                <wp:wrapTopAndBottom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998" cy="3684274"/>
                          <a:chOff x="-819857" y="-40420"/>
                          <a:chExt cx="4973465" cy="3684597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19857" y="-40420"/>
                            <a:ext cx="4973465" cy="3528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23545" y="3356497"/>
                            <a:ext cx="3334063" cy="2876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3F49A4" w14:textId="7E6742F7" w:rsidR="00527AA5" w:rsidRPr="006A0219" w:rsidRDefault="00527AA5" w:rsidP="00EC7298">
                              <w:pPr>
                                <w:pStyle w:val="aff0"/>
                                <w:rPr>
                                  <w:noProof/>
                                  <w:sz w:val="24"/>
                                  <w:szCs w:val="32"/>
                                </w:rPr>
                              </w:pPr>
                              <w:bookmarkStart w:id="6" w:name="_Ref22509985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93728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6"/>
                              <w:r>
                                <w:t>: Схема работы датчика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37E156" id="Группа 6" o:spid="_x0000_s1029" style="position:absolute;left:0;text-align:left;margin-left:28.1pt;margin-top:40.3pt;width:391.55pt;height:290.1pt;z-index:251658240;mso-width-relative:margin;mso-height-relative:margin" coordorigin="-8198,-404" coordsize="49734,368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+M/wDwXU8CxeF/22v+Epgh2r4l8LWN3K2P&#10;vyR77Y/+OQxiv2Yr80/+Dhr4cPJp/wANvi5bQfLFNfaRfSbepYRzQD/xy4oA/MeiiigAooooAKKK&#10;KACiiigAooooAKKKKACiiigAooooAKKKKACiiigD6Y/4JB+P7bwD+354Ja/ufKt9Z+16VI3q01tI&#10;Il/GYRD8a/cyv5w/gf4vf4f/ABp8IeO0l2NovijT78Nnp5Nwkmf/AB2v6OopFljWVPusoIoAd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rlrJtgUf561TqaKTbGBQB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bGleAfGGt2Eep6XpPmW8&#10;mfLk+0RrnBIPBYHqDWPXsfwq/wCRCsP+2v8A6NegDx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9j+FX/ACIVh/21/wDR&#10;r145Xsfwq/5EKw/7a/8Ao16APH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30" type="#_x0000_t75" style="position:absolute;left:-8198;top:-404;width:49734;height:35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">
                  <v:imagedata r:id="rId11" o:title=""/>
                </v:shape>
                <v:shape id="Надпись 5" o:spid="_x0000_s1031" type="#_x0000_t202" style="position:absolute;left:235;top:33564;width:33341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B3F49A4" w14:textId="7E6742F7" w:rsidR="00527AA5" w:rsidRPr="006A0219" w:rsidRDefault="00527AA5" w:rsidP="00EC7298">
                        <w:pPr>
                          <w:pStyle w:val="aff0"/>
                          <w:rPr>
                            <w:noProof/>
                            <w:sz w:val="24"/>
                            <w:szCs w:val="32"/>
                          </w:rPr>
                        </w:pPr>
                        <w:bookmarkStart w:id="7" w:name="_Ref22509985"/>
                        <w:r>
                          <w:t xml:space="preserve">Рисунок </w:t>
                        </w:r>
                        <w:r w:rsidR="008F7FE3">
                          <w:fldChar w:fldCharType="begin"/>
                        </w:r>
                        <w:r w:rsidR="008F7FE3">
                          <w:instrText xml:space="preserve"> SEQ Рисунок \* ARABIC </w:instrText>
                        </w:r>
                        <w:r w:rsidR="008F7FE3">
                          <w:fldChar w:fldCharType="separate"/>
                        </w:r>
                        <w:r w:rsidR="00937287">
                          <w:rPr>
                            <w:noProof/>
                          </w:rPr>
                          <w:t>2</w:t>
                        </w:r>
                        <w:r w:rsidR="008F7FE3">
                          <w:rPr>
                            <w:noProof/>
                          </w:rPr>
                          <w:fldChar w:fldCharType="end"/>
                        </w:r>
                        <w:bookmarkEnd w:id="7"/>
                        <w:r>
                          <w:t>: Схема работы датчика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E4F78">
        <w:t>применяются четыре</w:t>
      </w:r>
      <w:r w:rsidR="00F0653B">
        <w:t>х</w:t>
      </w:r>
      <w:r w:rsidR="00C67C1B">
        <w:t>-</w:t>
      </w:r>
      <w:r w:rsidRPr="006E4F78">
        <w:t>секционные полупроводниковые фотодиоды.</w:t>
      </w:r>
    </w:p>
    <w:p w14:paraId="79907718" w14:textId="77777777" w:rsidR="006F2552" w:rsidRDefault="006F10C7" w:rsidP="00FA3ADD">
      <w:pPr>
        <w:pStyle w:val="aa"/>
      </w:pPr>
      <w:r>
        <w:rPr>
          <w:noProof/>
          <w:lang w:val="en-US"/>
        </w:rPr>
        <w:drawing>
          <wp:inline distT="0" distB="0" distL="0" distR="0" wp14:anchorId="4BFBDDE5" wp14:editId="74FA9E93">
            <wp:extent cx="5329555" cy="3781425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D2CF" w14:textId="32CF884D" w:rsidR="00515894" w:rsidRDefault="006F2552" w:rsidP="00EC7298">
      <w:pPr>
        <w:pStyle w:val="aff0"/>
      </w:pPr>
      <w:bookmarkStart w:id="7" w:name="_Ref22515407"/>
      <w:r>
        <w:t xml:space="preserve">Рисунок </w:t>
      </w:r>
      <w:fldSimple w:instr=" SEQ Рисунок \* ARABIC ">
        <w:r w:rsidR="00937287">
          <w:rPr>
            <w:noProof/>
          </w:rPr>
          <w:t>3</w:t>
        </w:r>
      </w:fldSimple>
      <w:bookmarkEnd w:id="7"/>
      <w:r>
        <w:t xml:space="preserve">: </w:t>
      </w:r>
      <w:r w:rsidRPr="00E11253">
        <w:t>Схема оптической регистрации</w:t>
      </w:r>
    </w:p>
    <w:p w14:paraId="45637705" w14:textId="77777777" w:rsidR="007746F5" w:rsidRDefault="007746F5" w:rsidP="00EC7298">
      <w:r>
        <w:t xml:space="preserve">Лазерный луч попадает на сегменты </w:t>
      </w:r>
      <m:oMath>
        <m:r>
          <w:rPr>
            <w:rFonts w:ascii="Cambria Math" w:hAnsi="Cambria Math" w:cstheme="minorHAnsi"/>
          </w:rPr>
          <m:t>A, B, C, D</m:t>
        </m:r>
      </m:oMath>
      <w:r w:rsidRPr="00106F16">
        <w:t xml:space="preserve"> </w:t>
      </w:r>
      <w:r>
        <w:t xml:space="preserve">фотодиода, что вызывает изменение соответствующих сигналов, поступающих с этих сегментов. Сигналы предварительно </w:t>
      </w:r>
      <w:r>
        <w:lastRenderedPageBreak/>
        <w:t xml:space="preserve">обрабатываются, а именно, </w:t>
      </w:r>
      <w:r w:rsidRPr="00EC7298">
        <w:t>усиливаются</w:t>
      </w:r>
      <w:r>
        <w:t>, вычитаются и складываются. С выхода регистрирующей системы поступают три сигнала:</w:t>
      </w:r>
    </w:p>
    <w:p w14:paraId="5DBBC1D0" w14:textId="77777777" w:rsidR="00EC7298" w:rsidRPr="004B4425" w:rsidRDefault="007746F5" w:rsidP="00097B45">
      <w:pPr>
        <w:pStyle w:val="a"/>
        <w:rPr>
          <w:lang w:val="ru-RU"/>
        </w:rPr>
      </w:pPr>
      <w:r w:rsidRPr="00EC7298">
        <w:t>DFL</w:t>
      </w:r>
      <w:r w:rsidRPr="00EC7298">
        <w:rPr>
          <w:lang w:val="ru-RU"/>
        </w:rPr>
        <w:t xml:space="preserve"> </w:t>
      </w:r>
      <w:r w:rsidR="00EC7298" w:rsidRPr="00EC7298">
        <w:rPr>
          <w:lang w:val="ru-RU"/>
        </w:rPr>
        <w:t>–</w:t>
      </w:r>
      <w:r w:rsidRPr="00EC7298">
        <w:rPr>
          <w:lang w:val="ru-RU"/>
        </w:rPr>
        <w:t xml:space="preserve"> </w:t>
      </w:r>
      <w:r w:rsidR="00EC7298" w:rsidRPr="00EC7298">
        <w:rPr>
          <w:lang w:val="ru-RU"/>
        </w:rPr>
        <w:t xml:space="preserve">сигнал, пропорциональный отклонению кантилевера в вертикальном направлении. </w:t>
      </w:r>
      <w:r w:rsidR="00EC7298" w:rsidRPr="00EC7298">
        <w:t>DFL</w:t>
      </w:r>
      <w:r w:rsidR="00EC7298" w:rsidRPr="004B4425">
        <w:rPr>
          <w:lang w:val="ru-RU"/>
        </w:rPr>
        <w:t xml:space="preserve"> является разностным сигналом между верхней и нижней половинами фотодиода: </w:t>
      </w:r>
      <m:oMath>
        <m:r>
          <w:rPr>
            <w:rFonts w:ascii="Cambria Math" w:hAnsi="Cambria Math"/>
          </w:rPr>
          <m:t>DFL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-(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  <w:lang w:val="ru-RU"/>
          </w:rPr>
          <m:t>)</m:t>
        </m:r>
      </m:oMath>
      <w:r w:rsidR="00EC7298" w:rsidRPr="004B4425">
        <w:rPr>
          <w:lang w:val="ru-RU"/>
        </w:rPr>
        <w:t>.</w:t>
      </w:r>
    </w:p>
    <w:p w14:paraId="55ACE6C5" w14:textId="77777777" w:rsidR="00F54EE2" w:rsidRPr="004B4425" w:rsidRDefault="001C66CA" w:rsidP="00097B45">
      <w:pPr>
        <w:pStyle w:val="a"/>
        <w:rPr>
          <w:lang w:val="ru-RU"/>
        </w:rPr>
      </w:pPr>
      <w:r>
        <w:t>LF</w:t>
      </w:r>
      <w:r w:rsidRPr="004B4425">
        <w:rPr>
          <w:lang w:val="ru-RU"/>
        </w:rPr>
        <w:t xml:space="preserve"> – сигнал, пропорциональный боковому отклонению луча, который позволяет измерять </w:t>
      </w:r>
      <w:r w:rsidR="00EF20CB" w:rsidRPr="004B4425">
        <w:rPr>
          <w:lang w:val="ru-RU"/>
        </w:rPr>
        <w:t xml:space="preserve">крутильную деформацию кантилевера. </w:t>
      </w:r>
      <w:r w:rsidR="00EF20CB">
        <w:t>LF</w:t>
      </w:r>
      <w:r w:rsidR="00EF20CB" w:rsidRPr="004B4425">
        <w:rPr>
          <w:lang w:val="ru-RU"/>
        </w:rPr>
        <w:t xml:space="preserve"> является </w:t>
      </w:r>
      <w:r w:rsidR="0073133B" w:rsidRPr="004B4425">
        <w:rPr>
          <w:lang w:val="ru-RU"/>
        </w:rPr>
        <w:t xml:space="preserve">разностным сигналом между правой и левой половинками фотодиода: </w:t>
      </w:r>
      <m:oMath>
        <m:r>
          <w:rPr>
            <w:rFonts w:ascii="Cambria Math" w:hAnsi="Cambria Math"/>
          </w:rPr>
          <m:t>LF</m:t>
        </m:r>
        <m: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  <w:lang w:val="ru-RU"/>
          </w:rPr>
          <m:t>-(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)</m:t>
        </m:r>
      </m:oMath>
      <w:r w:rsidR="0073133B" w:rsidRPr="004B4425">
        <w:rPr>
          <w:lang w:val="ru-RU"/>
        </w:rPr>
        <w:t>.</w:t>
      </w:r>
    </w:p>
    <w:p w14:paraId="4B7E5694" w14:textId="25EB7F70" w:rsidR="00A2066E" w:rsidRPr="00937287" w:rsidRDefault="00F54EE2" w:rsidP="00097B45">
      <w:pPr>
        <w:pStyle w:val="a"/>
        <w:rPr>
          <w:lang w:val="ru-RU"/>
        </w:rPr>
      </w:pPr>
      <w:r>
        <w:t>LASER</w:t>
      </w:r>
      <w:r w:rsidRPr="004B4425">
        <w:rPr>
          <w:lang w:val="ru-RU"/>
        </w:rPr>
        <w:t xml:space="preserve"> – сигнал, пропорциональный интенсивности света, отраженного от кантилевера</w:t>
      </w:r>
      <w:r w:rsidR="00AA21D0" w:rsidRPr="004B4425">
        <w:rPr>
          <w:lang w:val="ru-RU"/>
        </w:rPr>
        <w:t xml:space="preserve">. </w:t>
      </w:r>
      <w:r w:rsidR="00AA21D0">
        <w:t>LASER</w:t>
      </w:r>
      <w:r w:rsidR="00AA21D0" w:rsidRPr="004B4425">
        <w:rPr>
          <w:lang w:val="ru-RU"/>
        </w:rPr>
        <w:t xml:space="preserve"> является суммарным сигналом от всех четырех сегментов фотодиода: </w:t>
      </w:r>
      <m:oMath>
        <m:r>
          <w:rPr>
            <w:rFonts w:ascii="Cambria Math" w:hAnsi="Cambria Math"/>
          </w:rPr>
          <m:t>LASER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D</m:t>
        </m:r>
      </m:oMath>
      <w:r w:rsidR="00AA21D0" w:rsidRPr="004B4425">
        <w:rPr>
          <w:lang w:val="ru-RU"/>
        </w:rPr>
        <w:t xml:space="preserve">. </w:t>
      </w:r>
      <w:r w:rsidR="00AA21D0" w:rsidRPr="00937287">
        <w:rPr>
          <w:lang w:val="ru-RU"/>
        </w:rPr>
        <w:t>Данный сигнал используется при юстировке лазера.</w:t>
      </w:r>
      <w:sdt>
        <w:sdtPr>
          <w:id w:val="1974248288"/>
          <w:citation/>
        </w:sdtPr>
        <w:sdtEndPr/>
        <w:sdtContent>
          <w:r w:rsidR="00E70246">
            <w:fldChar w:fldCharType="begin"/>
          </w:r>
          <w:r w:rsidR="00E70246" w:rsidRPr="00937287">
            <w:rPr>
              <w:lang w:val="ru-RU"/>
            </w:rPr>
            <w:instrText xml:space="preserve"> </w:instrText>
          </w:r>
          <w:r w:rsidR="00E70246">
            <w:instrText>CITATION</w:instrText>
          </w:r>
          <w:r w:rsidR="00E70246" w:rsidRPr="00937287">
            <w:rPr>
              <w:lang w:val="ru-RU"/>
            </w:rPr>
            <w:instrText xml:space="preserve"> Шеш16 \</w:instrText>
          </w:r>
          <w:r w:rsidR="00E70246">
            <w:instrText>l</w:instrText>
          </w:r>
          <w:r w:rsidR="00E70246" w:rsidRPr="00937287">
            <w:rPr>
              <w:lang w:val="ru-RU"/>
            </w:rPr>
            <w:instrText xml:space="preserve"> 1049 </w:instrText>
          </w:r>
          <w:r w:rsidR="00E70246">
            <w:fldChar w:fldCharType="separate"/>
          </w:r>
          <w:r w:rsidR="00E70246" w:rsidRPr="00937287">
            <w:rPr>
              <w:lang w:val="ru-RU"/>
            </w:rPr>
            <w:t xml:space="preserve"> (Шешин Е.П., Батурин А.С., Чуприк А.А., 2016)</w:t>
          </w:r>
          <w:r w:rsidR="00E70246">
            <w:fldChar w:fldCharType="end"/>
          </w:r>
        </w:sdtContent>
      </w:sdt>
      <w:r w:rsidR="00E70246" w:rsidRPr="00937287">
        <w:rPr>
          <w:lang w:val="ru-RU"/>
        </w:rPr>
        <w:t xml:space="preserve"> </w:t>
      </w:r>
      <w:r w:rsidR="00A2066E" w:rsidRPr="00937287">
        <w:rPr>
          <w:lang w:val="ru-RU"/>
        </w:rPr>
        <w:br w:type="page"/>
      </w:r>
    </w:p>
    <w:p w14:paraId="6C257B8A" w14:textId="74D50228" w:rsidR="00FA13B2" w:rsidRDefault="001C53BC" w:rsidP="00EC7298">
      <w:pPr>
        <w:pStyle w:val="1"/>
      </w:pPr>
      <w:bookmarkStart w:id="8" w:name="_Toc22638008"/>
      <w:r w:rsidRPr="000221BA">
        <w:lastRenderedPageBreak/>
        <w:t>Исследуемы</w:t>
      </w:r>
      <w:r w:rsidR="004117EA" w:rsidRPr="000221BA">
        <w:t>е</w:t>
      </w:r>
      <w:r>
        <w:t xml:space="preserve"> образ</w:t>
      </w:r>
      <w:r w:rsidR="004117EA">
        <w:t>цы</w:t>
      </w:r>
      <w:bookmarkEnd w:id="8"/>
    </w:p>
    <w:p w14:paraId="2AC09EE3" w14:textId="39108B7F" w:rsidR="004117EA" w:rsidRPr="00E907F2" w:rsidRDefault="004117EA" w:rsidP="00EC7298">
      <w:pPr>
        <w:pStyle w:val="2"/>
        <w:rPr>
          <w:vertAlign w:val="subscript"/>
          <w:lang w:val="ru-RU"/>
        </w:rPr>
      </w:pPr>
      <w:bookmarkStart w:id="9" w:name="_Toc22638009"/>
      <w:r w:rsidRPr="00AD2999">
        <w:rPr>
          <w:lang w:val="ru-RU"/>
        </w:rPr>
        <w:t xml:space="preserve">Пластинка </w:t>
      </w:r>
      <w:proofErr w:type="spellStart"/>
      <w:r>
        <w:t>HfO</w:t>
      </w:r>
      <w:proofErr w:type="spellEnd"/>
      <w:r w:rsidRPr="00AD2999">
        <w:rPr>
          <w:vertAlign w:val="subscript"/>
          <w:lang w:val="ru-RU"/>
        </w:rPr>
        <w:t>2</w:t>
      </w:r>
      <w:bookmarkEnd w:id="9"/>
      <w:r w:rsidR="00FB7C7E" w:rsidRPr="00E907F2">
        <w:rPr>
          <w:lang w:val="ru-RU"/>
        </w:rPr>
        <w:t>/</w:t>
      </w:r>
      <w:proofErr w:type="spellStart"/>
      <w:r w:rsidR="00FB7C7E">
        <w:t>HfSi</w:t>
      </w:r>
      <w:proofErr w:type="spellEnd"/>
      <w:r w:rsidR="00FB7C7E" w:rsidRPr="00E907F2">
        <w:rPr>
          <w:vertAlign w:val="subscript"/>
          <w:lang w:val="ru-RU"/>
        </w:rPr>
        <w:t>2</w:t>
      </w:r>
    </w:p>
    <w:p w14:paraId="3A641166" w14:textId="44AFB769" w:rsidR="00627EF4" w:rsidRDefault="00E907F2" w:rsidP="00E907F2">
      <w:r w:rsidRPr="00E907F2">
        <w:t>В работе производится исследование образца HfO2/HfSi2 с значительными загрязнениями поверхности. Целью работы является изучение режимов работы микроскопа при сравнении свойств оксида и силицида гафния в различных режимах.</w:t>
      </w:r>
    </w:p>
    <w:p w14:paraId="241C0020" w14:textId="5E424D59" w:rsidR="00A16428" w:rsidRDefault="00A16428" w:rsidP="00E907F2">
      <w:r w:rsidRPr="00A16428">
        <w:t xml:space="preserve">Получим общую топографию участка образца в режиме DFL для нахождения интересующей нас области. Как видно, основной вклад в неоднородность </w:t>
      </w:r>
      <w:proofErr w:type="spellStart"/>
      <w:r w:rsidRPr="00A16428">
        <w:t>певерхности</w:t>
      </w:r>
      <w:proofErr w:type="spellEnd"/>
      <w:r w:rsidRPr="00A16428">
        <w:t xml:space="preserve"> образца вносят загрязнения поверхности. Так же на полученном изображении отчетливо прослеживаются конкреции кристаллического силицида гафния в виде концентрических эллипсов. Эллипсы вытянуты в одном направлении, что вероятно связано с сегнетоэластичностью пьезоэлектрического привода.</w:t>
      </w:r>
    </w:p>
    <w:p w14:paraId="660348BA" w14:textId="77777777" w:rsidR="003934B3" w:rsidRDefault="006D4BF9" w:rsidP="003934B3">
      <w:pPr>
        <w:keepNext/>
        <w:jc w:val="center"/>
      </w:pPr>
      <w:r>
        <w:rPr>
          <w:noProof/>
        </w:rPr>
        <w:drawing>
          <wp:inline distT="0" distB="0" distL="0" distR="0" wp14:anchorId="490C66DC" wp14:editId="7BD2F38A">
            <wp:extent cx="4048125" cy="3035935"/>
            <wp:effectExtent l="0" t="0" r="9525" b="0"/>
            <wp:docPr id="13" name="Рисунок 1" descr="C:\Users\Михаил\Desktop\Лабы НМ\652\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C:\Users\Михаил\Desktop\Лабы НМ\652\8.jp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E3B01" w14:textId="2B471CFF" w:rsidR="006D4BF9" w:rsidRDefault="003934B3" w:rsidP="003934B3">
      <w:pPr>
        <w:pStyle w:val="aff0"/>
      </w:pPr>
      <w:r>
        <w:t xml:space="preserve">Рисунок </w:t>
      </w:r>
      <w:fldSimple w:instr=" SEQ Рисунок \* ARABIC ">
        <w:r w:rsidR="00937287">
          <w:rPr>
            <w:noProof/>
          </w:rPr>
          <w:t>4</w:t>
        </w:r>
      </w:fldSimple>
      <w:r w:rsidRPr="00BE0A31">
        <w:t xml:space="preserve">: Общая топография участка исследуемого образца в режиме </w:t>
      </w:r>
      <w:r w:rsidRPr="00EB55B0">
        <w:rPr>
          <w:lang w:val="en-US"/>
        </w:rPr>
        <w:t>DFL</w:t>
      </w:r>
      <w:r w:rsidRPr="00BE0A31">
        <w:t>.</w:t>
      </w:r>
    </w:p>
    <w:p w14:paraId="3A0FCF7C" w14:textId="009277E2" w:rsidR="00BE0A31" w:rsidRDefault="00BE0A31" w:rsidP="00BE0A31">
      <w:r w:rsidRPr="00BE0A31">
        <w:t xml:space="preserve">Наведёмся на область силицида гафния в верхнем левом углу начального участка. Исследуем в режимах топографии DFL, бокового отклонения FL в разных горизонтальных направлениях, а </w:t>
      </w:r>
      <w:r w:rsidR="00EC5FDC" w:rsidRPr="00BE0A31">
        <w:t>также</w:t>
      </w:r>
      <w:r w:rsidRPr="00BE0A31">
        <w:t xml:space="preserve"> режиме измерения тока. Из результатов не прослеживается четкой разницы в коэффициентах трения двух веществ, однако явно видно увеличение проводимости в области силицида</w:t>
      </w:r>
      <w:r w:rsidR="003860C0">
        <w:t xml:space="preserve"> (</w:t>
      </w:r>
      <w:r w:rsidR="003860C0">
        <w:fldChar w:fldCharType="begin"/>
      </w:r>
      <w:r w:rsidR="003860C0">
        <w:instrText xml:space="preserve"> REF _Ref22638459 \h </w:instrText>
      </w:r>
      <w:r w:rsidR="003860C0">
        <w:fldChar w:fldCharType="separate"/>
      </w:r>
      <w:r w:rsidR="00937287">
        <w:t xml:space="preserve">Рисунок </w:t>
      </w:r>
      <w:r w:rsidR="00937287">
        <w:rPr>
          <w:noProof/>
        </w:rPr>
        <w:t>5</w:t>
      </w:r>
      <w:r w:rsidR="003860C0">
        <w:fldChar w:fldCharType="end"/>
      </w:r>
      <w:r w:rsidR="003860C0">
        <w:t>)</w:t>
      </w:r>
      <w:r w:rsidRPr="00BE0A31">
        <w:t>.</w:t>
      </w:r>
    </w:p>
    <w:p w14:paraId="05356465" w14:textId="50C559B0" w:rsidR="00EC5FDC" w:rsidRDefault="00A9551B" w:rsidP="00BE0A31">
      <w:r>
        <w:t xml:space="preserve">Сведем результаты измерений тока и топографии. Как видно, границы концентрических колец внутри конкреции однозначно совпадают в разных режимах, при этом долинные кольца имеют меньшую проводимость, чем более светлые в режиме топографической съемки. Это может объяснить разными фазами кристаллической решетки колец. Что очень вероятно, </w:t>
      </w:r>
      <w:r w:rsidR="0009228C">
        <w:t>так как</w:t>
      </w:r>
      <w:r>
        <w:t xml:space="preserve"> скорее всего рост силицида происходил периодами исходя из видимой структуры конкреции.</w:t>
      </w:r>
    </w:p>
    <w:p w14:paraId="02E3672C" w14:textId="1B06888B" w:rsidR="00F13662" w:rsidRDefault="004B4425" w:rsidP="00F13662">
      <w:pPr>
        <w:keepNext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B0FA76" wp14:editId="78EE0F83">
                <wp:simplePos x="0" y="0"/>
                <wp:positionH relativeFrom="column">
                  <wp:posOffset>6781030</wp:posOffset>
                </wp:positionH>
                <wp:positionV relativeFrom="paragraph">
                  <wp:posOffset>3772179</wp:posOffset>
                </wp:positionV>
                <wp:extent cx="1832040" cy="972720"/>
                <wp:effectExtent l="57150" t="38100" r="0" b="5651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32040" cy="9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04E7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8" o:spid="_x0000_s1026" type="#_x0000_t75" style="position:absolute;margin-left:533.25pt;margin-top:296.3pt;width:145.65pt;height:7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4447FC6" wp14:editId="189CAE9A">
                <wp:simplePos x="0" y="0"/>
                <wp:positionH relativeFrom="column">
                  <wp:posOffset>7328950</wp:posOffset>
                </wp:positionH>
                <wp:positionV relativeFrom="paragraph">
                  <wp:posOffset>1945899</wp:posOffset>
                </wp:positionV>
                <wp:extent cx="1515600" cy="3386520"/>
                <wp:effectExtent l="38100" t="38100" r="46990" b="4254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15600" cy="338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B01B" id="Рукописный ввод 17" o:spid="_x0000_s1026" type="#_x0000_t75" style="position:absolute;margin-left:576.4pt;margin-top:152.5pt;width:120.8pt;height:26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">
                <v:imagedata r:id="rId17" o:title=""/>
              </v:shape>
            </w:pict>
          </mc:Fallback>
        </mc:AlternateContent>
      </w:r>
      <w:r w:rsidR="006A3E2C">
        <w:rPr>
          <w:noProof/>
        </w:rPr>
        <w:drawing>
          <wp:inline distT="0" distB="0" distL="0" distR="0" wp14:anchorId="3F744DB9" wp14:editId="6DDF8747">
            <wp:extent cx="5724525" cy="4286250"/>
            <wp:effectExtent l="0" t="0" r="9525" b="0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0E9C57" w14:textId="6F04AD4B" w:rsidR="006A3E2C" w:rsidRDefault="00F13662" w:rsidP="00F13662">
      <w:pPr>
        <w:pStyle w:val="aff0"/>
        <w:jc w:val="both"/>
      </w:pPr>
      <w:bookmarkStart w:id="10" w:name="_Ref22638459"/>
      <w:r>
        <w:t xml:space="preserve">Рисунок </w:t>
      </w:r>
      <w:fldSimple w:instr=" SEQ Рисунок \* ARABIC ">
        <w:r w:rsidR="00937287">
          <w:rPr>
            <w:noProof/>
          </w:rPr>
          <w:t>5</w:t>
        </w:r>
      </w:fldSimple>
      <w:bookmarkEnd w:id="10"/>
      <w:r>
        <w:t xml:space="preserve">: </w:t>
      </w:r>
      <w:r w:rsidRPr="00FA3CCA">
        <w:t>Сравнения конкреции HfSi2 c HfO2 в режимах топографии DFL и измерении тока.</w:t>
      </w:r>
    </w:p>
    <w:p w14:paraId="27B5B9F4" w14:textId="3B1845F5" w:rsidR="00C71639" w:rsidRDefault="00930B33" w:rsidP="00C71639">
      <w:pPr>
        <w:pStyle w:val="2"/>
        <w:rPr>
          <w:lang w:val="ru-RU"/>
        </w:rPr>
      </w:pPr>
      <w:r>
        <w:t>CD</w:t>
      </w:r>
      <w:r w:rsidRPr="004B4425">
        <w:rPr>
          <w:lang w:val="ru-RU"/>
        </w:rPr>
        <w:t xml:space="preserve"> </w:t>
      </w:r>
      <w:r>
        <w:rPr>
          <w:lang w:val="ru-RU"/>
        </w:rPr>
        <w:t>диск</w:t>
      </w:r>
    </w:p>
    <w:p w14:paraId="183D801B" w14:textId="264C4D2C" w:rsidR="00930B33" w:rsidRDefault="00D24737" w:rsidP="00930B33">
      <w:r w:rsidRPr="00D24737">
        <w:t>Получим изображение лазерного диска в режиме топографии.</w:t>
      </w:r>
    </w:p>
    <w:p w14:paraId="58394BCD" w14:textId="597FA373" w:rsidR="00D95CDF" w:rsidRDefault="00D95CDF" w:rsidP="00930B33">
      <w:r>
        <w:t xml:space="preserve">Сделаем срез вдоль направления одной лазерной дорожки. Оцифруем полученный график. Определим характерный размер длинных и малых борозд и оценим </w:t>
      </w:r>
      <w:proofErr w:type="spellStart"/>
      <w:r>
        <w:t>затупленность</w:t>
      </w:r>
      <w:proofErr w:type="spellEnd"/>
      <w:r>
        <w:t xml:space="preserve"> иглы </w:t>
      </w:r>
      <w:proofErr w:type="spellStart"/>
      <w:r>
        <w:t>кантилевера</w:t>
      </w:r>
      <w:proofErr w:type="spellEnd"/>
      <w:r>
        <w:t>.</w:t>
      </w:r>
    </w:p>
    <w:p w14:paraId="24783A51" w14:textId="77777777" w:rsidR="00513B1E" w:rsidRDefault="00686A99" w:rsidP="00513B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F891BF" wp14:editId="62FC184A">
            <wp:extent cx="3225165" cy="2419350"/>
            <wp:effectExtent l="0" t="0" r="0" b="0"/>
            <wp:docPr id="4" name="Рисунок 3" descr="C:\Users\Михаил\Desktop\Лабы НМ\652\cd_cro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C:\Users\Михаил\Desktop\Лабы НМ\652\cd_cross.jpg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A7513" w14:textId="53671182" w:rsidR="00686A99" w:rsidRDefault="00513B1E" w:rsidP="00513B1E">
      <w:pPr>
        <w:pStyle w:val="aff0"/>
      </w:pPr>
      <w:r>
        <w:t xml:space="preserve">Рисунок </w:t>
      </w:r>
      <w:fldSimple w:instr=" SEQ Рисунок \* ARABIC ">
        <w:r w:rsidR="00937287">
          <w:rPr>
            <w:noProof/>
          </w:rPr>
          <w:t>6</w:t>
        </w:r>
      </w:fldSimple>
      <w:r>
        <w:t xml:space="preserve">: </w:t>
      </w:r>
      <w:r w:rsidRPr="00955BC9">
        <w:t>Топография лазерного диска в режиме DFL и расположение полученного среза.</w:t>
      </w:r>
    </w:p>
    <w:p w14:paraId="51EE393C" w14:textId="77777777" w:rsidR="00A758D0" w:rsidRDefault="00AA0BC5" w:rsidP="00A758D0">
      <w:pPr>
        <w:keepNext/>
        <w:jc w:val="center"/>
      </w:pPr>
      <w:r>
        <w:rPr>
          <w:noProof/>
        </w:rPr>
        <w:drawing>
          <wp:inline distT="0" distB="0" distL="0" distR="0" wp14:anchorId="56BB7169" wp14:editId="7A089A7D">
            <wp:extent cx="3274486" cy="2457180"/>
            <wp:effectExtent l="0" t="0" r="2540" b="635"/>
            <wp:docPr id="14" name="Рисунок 4" descr="C:\Users\Михаил\Desktop\Лабы НМ\652\cd_cross_plo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C:\Users\Михаил\Desktop\Лабы НМ\652\cd_cross_plot.jpg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46" cy="247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5A8ED" w14:textId="2905ECBC" w:rsidR="00AA0BC5" w:rsidRDefault="00A758D0" w:rsidP="00A758D0">
      <w:pPr>
        <w:pStyle w:val="aff0"/>
      </w:pPr>
      <w:r>
        <w:t xml:space="preserve">Рисунок </w:t>
      </w:r>
      <w:fldSimple w:instr=" SEQ Рисунок \* ARABIC ">
        <w:r w:rsidR="00937287">
          <w:rPr>
            <w:noProof/>
          </w:rPr>
          <w:t>7</w:t>
        </w:r>
      </w:fldSimple>
      <w:r>
        <w:t xml:space="preserve">: </w:t>
      </w:r>
      <w:r w:rsidRPr="00292E4C">
        <w:t>Срез линии записи лазерного диска.</w:t>
      </w:r>
    </w:p>
    <w:p w14:paraId="49E68C8D" w14:textId="77777777" w:rsidR="006F11BD" w:rsidRDefault="00867165" w:rsidP="006F11BD">
      <w:pPr>
        <w:keepNext/>
        <w:jc w:val="center"/>
      </w:pPr>
      <w:r>
        <w:rPr>
          <w:noProof/>
        </w:rPr>
        <w:drawing>
          <wp:inline distT="0" distB="0" distL="0" distR="0" wp14:anchorId="64F5873A" wp14:editId="498B4538">
            <wp:extent cx="3003219" cy="2513517"/>
            <wp:effectExtent l="0" t="0" r="6985" b="127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26" cy="252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5A31F" w14:textId="09F96731" w:rsidR="00867165" w:rsidRDefault="006F11BD" w:rsidP="006F11BD">
      <w:pPr>
        <w:pStyle w:val="aff0"/>
      </w:pPr>
      <w:r>
        <w:t xml:space="preserve">Рисунок </w:t>
      </w:r>
      <w:fldSimple w:instr=" SEQ Рисунок \* ARABIC ">
        <w:r w:rsidR="00937287">
          <w:rPr>
            <w:noProof/>
          </w:rPr>
          <w:t>8</w:t>
        </w:r>
      </w:fldSimple>
      <w:r>
        <w:t xml:space="preserve">: </w:t>
      </w:r>
      <w:r w:rsidRPr="00B22489">
        <w:t>Профиль неровности в срезе записи лазерного диска.</w:t>
      </w:r>
    </w:p>
    <w:p w14:paraId="3AEC54D5" w14:textId="4D96EDFE" w:rsidR="006F11BD" w:rsidRDefault="006F11BD" w:rsidP="006F11BD">
      <w:pPr>
        <w:pStyle w:val="1"/>
      </w:pPr>
      <w:r>
        <w:lastRenderedPageBreak/>
        <w:t>Вывод</w:t>
      </w:r>
    </w:p>
    <w:p w14:paraId="1E9E6ABD" w14:textId="77777777" w:rsidR="00097B45" w:rsidRPr="004B4425" w:rsidRDefault="00097B45" w:rsidP="00097B45">
      <w:pPr>
        <w:pStyle w:val="a"/>
        <w:numPr>
          <w:ilvl w:val="0"/>
          <w:numId w:val="4"/>
        </w:numPr>
        <w:ind w:left="567"/>
        <w:rPr>
          <w:lang w:val="ru-RU"/>
        </w:rPr>
      </w:pPr>
      <w:r w:rsidRPr="004B4425">
        <w:rPr>
          <w:lang w:val="ru-RU"/>
        </w:rPr>
        <w:t>Ознакомились на практике с физическими принципами функционирования атомно-силового микроскопа и основными методиками измерения.</w:t>
      </w:r>
    </w:p>
    <w:p w14:paraId="3E718D15" w14:textId="5AB9794B" w:rsidR="00097B45" w:rsidRPr="00097B45" w:rsidRDefault="00097B45" w:rsidP="00097B45">
      <w:pPr>
        <w:pStyle w:val="a"/>
        <w:ind w:left="567"/>
      </w:pPr>
      <w:r w:rsidRPr="004B4425">
        <w:rPr>
          <w:lang w:val="ru-RU"/>
        </w:rPr>
        <w:t xml:space="preserve">Получили изображения образца </w:t>
      </w:r>
      <w:r w:rsidRPr="00097B45">
        <w:t>HfO</w:t>
      </w:r>
      <w:r w:rsidRPr="004B4425">
        <w:rPr>
          <w:lang w:val="ru-RU"/>
        </w:rPr>
        <w:t>2/</w:t>
      </w:r>
      <w:r w:rsidRPr="00097B45">
        <w:t>HfSi</w:t>
      </w:r>
      <w:r w:rsidRPr="004B4425">
        <w:rPr>
          <w:lang w:val="ru-RU"/>
        </w:rPr>
        <w:t xml:space="preserve">2 в разных режимах работы микроскопа. </w:t>
      </w:r>
      <w:r w:rsidRPr="00097B45">
        <w:t>Наглядно увидели разницу в физических свойствах двух материалов.</w:t>
      </w:r>
    </w:p>
    <w:p w14:paraId="1B45603D" w14:textId="3D92F449" w:rsidR="006F11BD" w:rsidRPr="004B4425" w:rsidRDefault="00097B45" w:rsidP="00097B45">
      <w:pPr>
        <w:pStyle w:val="a"/>
        <w:ind w:left="567"/>
        <w:rPr>
          <w:lang w:val="ru-RU"/>
        </w:rPr>
      </w:pPr>
      <w:r w:rsidRPr="004B4425">
        <w:rPr>
          <w:lang w:val="ru-RU"/>
        </w:rPr>
        <w:t>Получили изображение топографии записи лазерного диска. Получили характерные длинны лазерной записи и затупленность образца.</w:t>
      </w:r>
    </w:p>
    <w:bookmarkStart w:id="11" w:name="_Toc22638012" w:displacedByCustomXml="next"/>
    <w:sdt>
      <w:sdtPr>
        <w:rPr>
          <w:rFonts w:eastAsiaTheme="minorEastAsia" w:cs="Times New Roman"/>
          <w:b w:val="0"/>
          <w:bCs w:val="0"/>
          <w:kern w:val="0"/>
          <w:sz w:val="24"/>
          <w:szCs w:val="24"/>
        </w:rPr>
        <w:id w:val="-253361187"/>
        <w:docPartObj>
          <w:docPartGallery w:val="Bibliographies"/>
          <w:docPartUnique/>
        </w:docPartObj>
      </w:sdtPr>
      <w:sdtEndPr/>
      <w:sdtContent>
        <w:p w14:paraId="64DE761B" w14:textId="6B2152D4" w:rsidR="009435E1" w:rsidRDefault="009435E1">
          <w:pPr>
            <w:pStyle w:val="1"/>
          </w:pPr>
          <w:r>
            <w:t>Список литературы</w:t>
          </w:r>
          <w:bookmarkEnd w:id="11"/>
        </w:p>
        <w:sdt>
          <w:sdtPr>
            <w:id w:val="111145805"/>
            <w:bibliography/>
          </w:sdtPr>
          <w:sdtEndPr/>
          <w:sdtContent>
            <w:p w14:paraId="7580F77A" w14:textId="77777777" w:rsidR="009435E1" w:rsidRDefault="009435E1" w:rsidP="009435E1">
              <w:pPr>
                <w:pStyle w:val="aff3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Атомно-силовой микроскоп</w:t>
              </w:r>
              <w:r>
                <w:rPr>
                  <w:noProof/>
                </w:rPr>
                <w:t xml:space="preserve"> [Книга] / авт. Шешин Е.П., Батурин А.С., Чуприк А.А. / ред. А.А. Щука. - Москва : МФТИ, 2016.</w:t>
              </w:r>
            </w:p>
            <w:p w14:paraId="7A3628E1" w14:textId="47128B7B" w:rsidR="005F47AC" w:rsidRPr="005F47AC" w:rsidRDefault="009435E1" w:rsidP="00A758D0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F47AC" w:rsidRPr="005F47AC" w:rsidSect="001067B7">
      <w:footerReference w:type="default" r:id="rId22"/>
      <w:footerReference w:type="first" r:id="rId2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32DA4" w14:textId="77777777" w:rsidR="0049591E" w:rsidRDefault="0049591E" w:rsidP="00EC7298">
      <w:r>
        <w:separator/>
      </w:r>
    </w:p>
  </w:endnote>
  <w:endnote w:type="continuationSeparator" w:id="0">
    <w:p w14:paraId="525E5674" w14:textId="77777777" w:rsidR="0049591E" w:rsidRDefault="0049591E" w:rsidP="00EC7298">
      <w:r>
        <w:continuationSeparator/>
      </w:r>
    </w:p>
  </w:endnote>
  <w:endnote w:type="continuationNotice" w:id="1">
    <w:p w14:paraId="6E347BB5" w14:textId="77777777" w:rsidR="0049591E" w:rsidRDefault="0049591E" w:rsidP="00EC72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6284730"/>
      <w:docPartObj>
        <w:docPartGallery w:val="Page Numbers (Bottom of Page)"/>
        <w:docPartUnique/>
      </w:docPartObj>
    </w:sdtPr>
    <w:sdtEndPr/>
    <w:sdtContent>
      <w:p w14:paraId="0F1DE5E9" w14:textId="3243CC90" w:rsidR="001067B7" w:rsidRDefault="001067B7" w:rsidP="00FA3ADD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8DD37" w14:textId="488FD4B8" w:rsidR="001067B7" w:rsidRDefault="003D5D39" w:rsidP="00FA3ADD">
    <w:pPr>
      <w:pStyle w:val="aa"/>
    </w:pPr>
    <w:r>
      <w:t>г. Долгопрудный</w:t>
    </w:r>
    <w:r w:rsidR="00FA3ADD">
      <w:br/>
    </w:r>
    <w:r>
      <w:t>2019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3736E" w14:textId="77777777" w:rsidR="0049591E" w:rsidRDefault="0049591E" w:rsidP="00EC7298">
      <w:r>
        <w:separator/>
      </w:r>
    </w:p>
  </w:footnote>
  <w:footnote w:type="continuationSeparator" w:id="0">
    <w:p w14:paraId="763FD32B" w14:textId="77777777" w:rsidR="0049591E" w:rsidRDefault="0049591E" w:rsidP="00EC7298">
      <w:r>
        <w:continuationSeparator/>
      </w:r>
    </w:p>
  </w:footnote>
  <w:footnote w:type="continuationNotice" w:id="1">
    <w:p w14:paraId="35202845" w14:textId="77777777" w:rsidR="0049591E" w:rsidRDefault="0049591E" w:rsidP="00EC72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B340F"/>
    <w:multiLevelType w:val="hybridMultilevel"/>
    <w:tmpl w:val="9362B960"/>
    <w:lvl w:ilvl="0" w:tplc="EC3C6E46">
      <w:start w:val="1"/>
      <w:numFmt w:val="decimal"/>
      <w:lvlText w:val="%1."/>
      <w:lvlJc w:val="left"/>
      <w:pPr>
        <w:ind w:left="3600" w:hanging="360"/>
      </w:pPr>
      <w:rPr>
        <w:i w:val="0"/>
        <w:iCs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7D126BCE"/>
    <w:multiLevelType w:val="hybridMultilevel"/>
    <w:tmpl w:val="64903F18"/>
    <w:lvl w:ilvl="0" w:tplc="99F6F7BC">
      <w:start w:val="1"/>
      <w:numFmt w:val="decimal"/>
      <w:pStyle w:val="a"/>
      <w:lvlText w:val="%1."/>
      <w:lvlJc w:val="left"/>
      <w:pPr>
        <w:ind w:left="3600" w:hanging="360"/>
      </w:pPr>
      <w:rPr>
        <w:i w:val="0"/>
        <w:iCs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968"/>
    <w:rsid w:val="000221BA"/>
    <w:rsid w:val="00033606"/>
    <w:rsid w:val="00035446"/>
    <w:rsid w:val="000366A6"/>
    <w:rsid w:val="0009228C"/>
    <w:rsid w:val="00097B45"/>
    <w:rsid w:val="000E2153"/>
    <w:rsid w:val="000E4CF9"/>
    <w:rsid w:val="000E7DC7"/>
    <w:rsid w:val="001067B7"/>
    <w:rsid w:val="00106F16"/>
    <w:rsid w:val="0011332A"/>
    <w:rsid w:val="00135247"/>
    <w:rsid w:val="00147101"/>
    <w:rsid w:val="00156E79"/>
    <w:rsid w:val="001A6BD5"/>
    <w:rsid w:val="001C53BC"/>
    <w:rsid w:val="001C66CA"/>
    <w:rsid w:val="00230F0F"/>
    <w:rsid w:val="0023234B"/>
    <w:rsid w:val="0024364C"/>
    <w:rsid w:val="002553EE"/>
    <w:rsid w:val="002737D0"/>
    <w:rsid w:val="00273D31"/>
    <w:rsid w:val="00291C6F"/>
    <w:rsid w:val="002A049D"/>
    <w:rsid w:val="002A133C"/>
    <w:rsid w:val="002A74C8"/>
    <w:rsid w:val="002E7565"/>
    <w:rsid w:val="00305DE4"/>
    <w:rsid w:val="00306950"/>
    <w:rsid w:val="003115FB"/>
    <w:rsid w:val="00350DD9"/>
    <w:rsid w:val="0035514D"/>
    <w:rsid w:val="00377741"/>
    <w:rsid w:val="003860C0"/>
    <w:rsid w:val="003934B3"/>
    <w:rsid w:val="003935AD"/>
    <w:rsid w:val="00393A6A"/>
    <w:rsid w:val="003A04F5"/>
    <w:rsid w:val="003A3F74"/>
    <w:rsid w:val="003D5D39"/>
    <w:rsid w:val="004117EA"/>
    <w:rsid w:val="00431A4F"/>
    <w:rsid w:val="00445EC0"/>
    <w:rsid w:val="0049591E"/>
    <w:rsid w:val="004A1378"/>
    <w:rsid w:val="004A7FB1"/>
    <w:rsid w:val="004B4425"/>
    <w:rsid w:val="004D0AE1"/>
    <w:rsid w:val="004D2A74"/>
    <w:rsid w:val="004D566D"/>
    <w:rsid w:val="004F4FEA"/>
    <w:rsid w:val="004F606C"/>
    <w:rsid w:val="00513B1E"/>
    <w:rsid w:val="00515894"/>
    <w:rsid w:val="00526A46"/>
    <w:rsid w:val="00527AA5"/>
    <w:rsid w:val="0056509D"/>
    <w:rsid w:val="005A2A8D"/>
    <w:rsid w:val="005A2B1D"/>
    <w:rsid w:val="005D5734"/>
    <w:rsid w:val="005E63F5"/>
    <w:rsid w:val="005E7BAA"/>
    <w:rsid w:val="005F47AC"/>
    <w:rsid w:val="0061540A"/>
    <w:rsid w:val="00627EF4"/>
    <w:rsid w:val="006614F4"/>
    <w:rsid w:val="0067761B"/>
    <w:rsid w:val="00680B65"/>
    <w:rsid w:val="00684A0C"/>
    <w:rsid w:val="00686A99"/>
    <w:rsid w:val="006A3E2C"/>
    <w:rsid w:val="006A7296"/>
    <w:rsid w:val="006C61CD"/>
    <w:rsid w:val="006D4BF9"/>
    <w:rsid w:val="006E4F78"/>
    <w:rsid w:val="006F10C7"/>
    <w:rsid w:val="006F11BD"/>
    <w:rsid w:val="006F1F60"/>
    <w:rsid w:val="006F2552"/>
    <w:rsid w:val="007001DC"/>
    <w:rsid w:val="00710BA2"/>
    <w:rsid w:val="007145EF"/>
    <w:rsid w:val="00722757"/>
    <w:rsid w:val="0073133B"/>
    <w:rsid w:val="00764E84"/>
    <w:rsid w:val="007746F5"/>
    <w:rsid w:val="00783EDF"/>
    <w:rsid w:val="007E5702"/>
    <w:rsid w:val="008075AA"/>
    <w:rsid w:val="00852D5E"/>
    <w:rsid w:val="00867165"/>
    <w:rsid w:val="00880F13"/>
    <w:rsid w:val="00896687"/>
    <w:rsid w:val="008D26CC"/>
    <w:rsid w:val="008F4B7F"/>
    <w:rsid w:val="008F7FE3"/>
    <w:rsid w:val="009060A8"/>
    <w:rsid w:val="009104D4"/>
    <w:rsid w:val="00927D7A"/>
    <w:rsid w:val="00930B33"/>
    <w:rsid w:val="00937287"/>
    <w:rsid w:val="009414A5"/>
    <w:rsid w:val="009435E1"/>
    <w:rsid w:val="00961E5D"/>
    <w:rsid w:val="00966A53"/>
    <w:rsid w:val="009955BB"/>
    <w:rsid w:val="009B4B00"/>
    <w:rsid w:val="00A04A91"/>
    <w:rsid w:val="00A16428"/>
    <w:rsid w:val="00A2066E"/>
    <w:rsid w:val="00A4058C"/>
    <w:rsid w:val="00A55D5B"/>
    <w:rsid w:val="00A56934"/>
    <w:rsid w:val="00A62755"/>
    <w:rsid w:val="00A758D0"/>
    <w:rsid w:val="00A77DAA"/>
    <w:rsid w:val="00A9551B"/>
    <w:rsid w:val="00AA0BC5"/>
    <w:rsid w:val="00AA1DC1"/>
    <w:rsid w:val="00AA21D0"/>
    <w:rsid w:val="00AB0FC5"/>
    <w:rsid w:val="00AB1754"/>
    <w:rsid w:val="00AB6A89"/>
    <w:rsid w:val="00AD0171"/>
    <w:rsid w:val="00AD2999"/>
    <w:rsid w:val="00AF4C52"/>
    <w:rsid w:val="00B078C4"/>
    <w:rsid w:val="00BE0A31"/>
    <w:rsid w:val="00C46E56"/>
    <w:rsid w:val="00C6659A"/>
    <w:rsid w:val="00C67C1B"/>
    <w:rsid w:val="00C71639"/>
    <w:rsid w:val="00C71671"/>
    <w:rsid w:val="00CE6619"/>
    <w:rsid w:val="00D131BE"/>
    <w:rsid w:val="00D228CA"/>
    <w:rsid w:val="00D24737"/>
    <w:rsid w:val="00D32CD9"/>
    <w:rsid w:val="00D556FA"/>
    <w:rsid w:val="00D81880"/>
    <w:rsid w:val="00D93AEF"/>
    <w:rsid w:val="00D95CDF"/>
    <w:rsid w:val="00DB4968"/>
    <w:rsid w:val="00DD6D57"/>
    <w:rsid w:val="00DF3378"/>
    <w:rsid w:val="00DF797A"/>
    <w:rsid w:val="00E24371"/>
    <w:rsid w:val="00E5408D"/>
    <w:rsid w:val="00E70246"/>
    <w:rsid w:val="00E7453C"/>
    <w:rsid w:val="00E907F2"/>
    <w:rsid w:val="00EA706A"/>
    <w:rsid w:val="00EC5FDC"/>
    <w:rsid w:val="00EC7298"/>
    <w:rsid w:val="00EF20CB"/>
    <w:rsid w:val="00F0653B"/>
    <w:rsid w:val="00F1113D"/>
    <w:rsid w:val="00F13662"/>
    <w:rsid w:val="00F35F62"/>
    <w:rsid w:val="00F54B58"/>
    <w:rsid w:val="00F54EE2"/>
    <w:rsid w:val="00F64E3F"/>
    <w:rsid w:val="00FA13B2"/>
    <w:rsid w:val="00FA3ADD"/>
    <w:rsid w:val="00FB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AAF4B"/>
  <w15:chartTrackingRefBased/>
  <w15:docId w15:val="{23C72001-A56B-4419-8381-599EDB02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ru-RU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EC7298"/>
    <w:pPr>
      <w:spacing w:after="240" w:line="276" w:lineRule="auto"/>
      <w:ind w:firstLine="284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0221BA"/>
    <w:pPr>
      <w:keepNext/>
      <w:spacing w:before="240" w:after="60"/>
      <w:jc w:val="center"/>
      <w:outlineLvl w:val="0"/>
    </w:pPr>
    <w:rPr>
      <w:rFonts w:eastAsiaTheme="majorEastAsia" w:cstheme="minorHAnsi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221BA"/>
    <w:pPr>
      <w:keepNext/>
      <w:spacing w:before="240" w:after="60"/>
      <w:jc w:val="center"/>
      <w:outlineLvl w:val="1"/>
    </w:pPr>
    <w:rPr>
      <w:rFonts w:eastAsiaTheme="majorEastAsia" w:cstheme="minorHAnsi"/>
      <w:b/>
      <w:bCs/>
      <w:sz w:val="28"/>
      <w:szCs w:val="28"/>
      <w:lang w:val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spacing w:before="240" w:after="60"/>
      <w:outlineLvl w:val="6"/>
    </w:p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221BA"/>
    <w:rPr>
      <w:rFonts w:eastAsiaTheme="majorEastAsia" w:cstheme="min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221BA"/>
    <w:rPr>
      <w:rFonts w:eastAsiaTheme="majorEastAsia" w:cstheme="minorHAnsi"/>
      <w:b/>
      <w:bCs/>
      <w:sz w:val="28"/>
      <w:szCs w:val="28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Pr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Pr>
      <w:b/>
      <w:bCs/>
    </w:rPr>
  </w:style>
  <w:style w:type="character" w:customStyle="1" w:styleId="70">
    <w:name w:val="Заголовок 7 Знак"/>
    <w:basedOn w:val="a1"/>
    <w:link w:val="7"/>
    <w:uiPriority w:val="9"/>
    <w:semiHidden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/>
    </w:rPr>
  </w:style>
  <w:style w:type="paragraph" w:styleId="a4">
    <w:name w:val="Title"/>
    <w:basedOn w:val="a0"/>
    <w:next w:val="a0"/>
    <w:link w:val="a5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Заголовок Знак"/>
    <w:basedOn w:val="a1"/>
    <w:link w:val="a4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0"/>
    <w:next w:val="a0"/>
    <w:link w:val="a7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Подзаголовок Знак"/>
    <w:basedOn w:val="a1"/>
    <w:link w:val="a6"/>
    <w:uiPriority w:val="11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1"/>
    <w:uiPriority w:val="22"/>
    <w:qFormat/>
    <w:rPr>
      <w:b/>
      <w:bCs/>
    </w:rPr>
  </w:style>
  <w:style w:type="character" w:styleId="a9">
    <w:name w:val="Emphasis"/>
    <w:basedOn w:val="a1"/>
    <w:uiPriority w:val="20"/>
    <w:qFormat/>
    <w:rPr>
      <w:rFonts w:asciiTheme="minorHAnsi" w:hAnsiTheme="minorHAnsi"/>
      <w:b/>
      <w:i/>
      <w:iCs/>
    </w:rPr>
  </w:style>
  <w:style w:type="paragraph" w:styleId="aa">
    <w:name w:val="No Spacing"/>
    <w:basedOn w:val="a0"/>
    <w:link w:val="ab"/>
    <w:uiPriority w:val="1"/>
    <w:qFormat/>
    <w:rsid w:val="00FA3ADD"/>
    <w:pPr>
      <w:spacing w:after="0"/>
      <w:jc w:val="center"/>
    </w:pPr>
    <w:rPr>
      <w:szCs w:val="32"/>
    </w:rPr>
  </w:style>
  <w:style w:type="paragraph" w:styleId="a">
    <w:name w:val="List Paragraph"/>
    <w:basedOn w:val="a0"/>
    <w:uiPriority w:val="34"/>
    <w:qFormat/>
    <w:rsid w:val="00097B45"/>
    <w:pPr>
      <w:numPr>
        <w:numId w:val="2"/>
      </w:numPr>
      <w:ind w:left="1080"/>
      <w:contextualSpacing/>
    </w:pPr>
    <w:rPr>
      <w:noProof/>
      <w:lang w:val="en-US"/>
    </w:rPr>
  </w:style>
  <w:style w:type="paragraph" w:styleId="21">
    <w:name w:val="Quote"/>
    <w:basedOn w:val="a0"/>
    <w:next w:val="a0"/>
    <w:link w:val="22"/>
    <w:uiPriority w:val="29"/>
    <w:qFormat/>
    <w:rPr>
      <w:i/>
    </w:rPr>
  </w:style>
  <w:style w:type="character" w:customStyle="1" w:styleId="22">
    <w:name w:val="Цитата 2 Знак"/>
    <w:basedOn w:val="a1"/>
    <w:link w:val="21"/>
    <w:uiPriority w:val="29"/>
    <w:rPr>
      <w:i/>
      <w:sz w:val="24"/>
      <w:szCs w:val="24"/>
    </w:rPr>
  </w:style>
  <w:style w:type="paragraph" w:styleId="ac">
    <w:name w:val="Intense Quote"/>
    <w:basedOn w:val="a0"/>
    <w:next w:val="a0"/>
    <w:link w:val="ad"/>
    <w:uiPriority w:val="30"/>
    <w:qFormat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1"/>
    <w:link w:val="ac"/>
    <w:uiPriority w:val="30"/>
    <w:rPr>
      <w:b/>
      <w:i/>
      <w:sz w:val="24"/>
    </w:rPr>
  </w:style>
  <w:style w:type="character" w:styleId="ae">
    <w:name w:val="Subtle Emphasis"/>
    <w:uiPriority w:val="19"/>
    <w:qFormat/>
    <w:rPr>
      <w:i/>
      <w:color w:val="5A5A5A" w:themeColor="text1" w:themeTint="A5"/>
    </w:rPr>
  </w:style>
  <w:style w:type="character" w:styleId="af">
    <w:name w:val="Intense Emphasis"/>
    <w:basedOn w:val="a1"/>
    <w:uiPriority w:val="21"/>
    <w:qFormat/>
    <w:rPr>
      <w:b/>
      <w:i/>
      <w:sz w:val="24"/>
      <w:szCs w:val="24"/>
      <w:u w:val="single"/>
    </w:rPr>
  </w:style>
  <w:style w:type="character" w:styleId="af0">
    <w:name w:val="Subtle Reference"/>
    <w:basedOn w:val="a1"/>
    <w:uiPriority w:val="31"/>
    <w:qFormat/>
    <w:rPr>
      <w:sz w:val="24"/>
      <w:szCs w:val="24"/>
      <w:u w:val="single"/>
    </w:rPr>
  </w:style>
  <w:style w:type="character" w:styleId="af1">
    <w:name w:val="Intense Reference"/>
    <w:basedOn w:val="a1"/>
    <w:uiPriority w:val="32"/>
    <w:qFormat/>
    <w:rPr>
      <w:b/>
      <w:sz w:val="24"/>
      <w:u w:val="single"/>
    </w:rPr>
  </w:style>
  <w:style w:type="character" w:styleId="af2">
    <w:name w:val="Book Title"/>
    <w:basedOn w:val="a1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0"/>
    <w:link w:val="af4"/>
    <w:uiPriority w:val="39"/>
    <w:unhideWhenUsed/>
    <w:qFormat/>
    <w:pPr>
      <w:outlineLvl w:val="9"/>
    </w:pPr>
  </w:style>
  <w:style w:type="paragraph" w:styleId="af5">
    <w:name w:val="header"/>
    <w:basedOn w:val="a0"/>
    <w:link w:val="af6"/>
    <w:uiPriority w:val="99"/>
    <w:unhideWhenUsed/>
    <w:rsid w:val="00F1113D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1"/>
    <w:link w:val="af5"/>
    <w:uiPriority w:val="99"/>
    <w:rsid w:val="00F1113D"/>
  </w:style>
  <w:style w:type="paragraph" w:styleId="af7">
    <w:name w:val="footer"/>
    <w:basedOn w:val="a0"/>
    <w:link w:val="af8"/>
    <w:uiPriority w:val="99"/>
    <w:unhideWhenUsed/>
    <w:rsid w:val="00F1113D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1"/>
    <w:link w:val="af7"/>
    <w:uiPriority w:val="99"/>
    <w:rsid w:val="00F1113D"/>
  </w:style>
  <w:style w:type="character" w:customStyle="1" w:styleId="ab">
    <w:name w:val="Без интервала Знак"/>
    <w:basedOn w:val="a1"/>
    <w:link w:val="aa"/>
    <w:uiPriority w:val="1"/>
    <w:rsid w:val="00FA3ADD"/>
    <w:rPr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445EC0"/>
    <w:pPr>
      <w:spacing w:after="100"/>
    </w:pPr>
  </w:style>
  <w:style w:type="character" w:styleId="af9">
    <w:name w:val="Hyperlink"/>
    <w:basedOn w:val="a1"/>
    <w:uiPriority w:val="99"/>
    <w:unhideWhenUsed/>
    <w:rsid w:val="00445EC0"/>
    <w:rPr>
      <w:color w:val="F7B615" w:themeColor="hyperlink"/>
      <w:u w:val="single"/>
    </w:rPr>
  </w:style>
  <w:style w:type="paragraph" w:customStyle="1" w:styleId="afa">
    <w:name w:val="Титульник малый"/>
    <w:basedOn w:val="aa"/>
    <w:link w:val="afb"/>
    <w:qFormat/>
    <w:rsid w:val="008075AA"/>
  </w:style>
  <w:style w:type="paragraph" w:customStyle="1" w:styleId="afc">
    <w:name w:val="Титульник большой"/>
    <w:basedOn w:val="af3"/>
    <w:link w:val="afd"/>
    <w:qFormat/>
    <w:rsid w:val="008075AA"/>
    <w:rPr>
      <w:sz w:val="36"/>
      <w:szCs w:val="36"/>
    </w:rPr>
  </w:style>
  <w:style w:type="character" w:customStyle="1" w:styleId="afb">
    <w:name w:val="Титульник малый Знак"/>
    <w:basedOn w:val="ab"/>
    <w:link w:val="afa"/>
    <w:rsid w:val="008075AA"/>
    <w:rPr>
      <w:szCs w:val="32"/>
    </w:rPr>
  </w:style>
  <w:style w:type="paragraph" w:customStyle="1" w:styleId="afe">
    <w:name w:val="Авторы"/>
    <w:basedOn w:val="a0"/>
    <w:link w:val="aff"/>
    <w:qFormat/>
    <w:rsid w:val="008075AA"/>
    <w:pPr>
      <w:jc w:val="right"/>
    </w:pPr>
  </w:style>
  <w:style w:type="character" w:customStyle="1" w:styleId="af4">
    <w:name w:val="Заголовок оглавления Знак"/>
    <w:basedOn w:val="10"/>
    <w:link w:val="af3"/>
    <w:uiPriority w:val="39"/>
    <w:rsid w:val="008075AA"/>
    <w:rPr>
      <w:rFonts w:eastAsiaTheme="majorEastAsia" w:cstheme="minorHAnsi"/>
      <w:b/>
      <w:bCs/>
      <w:kern w:val="32"/>
      <w:sz w:val="32"/>
      <w:szCs w:val="32"/>
    </w:rPr>
  </w:style>
  <w:style w:type="character" w:customStyle="1" w:styleId="afd">
    <w:name w:val="Титульник большой Знак"/>
    <w:basedOn w:val="af4"/>
    <w:link w:val="afc"/>
    <w:rsid w:val="008075AA"/>
    <w:rPr>
      <w:rFonts w:eastAsiaTheme="majorEastAsia" w:cstheme="minorHAnsi"/>
      <w:b/>
      <w:bCs/>
      <w:kern w:val="32"/>
      <w:sz w:val="36"/>
      <w:szCs w:val="36"/>
    </w:rPr>
  </w:style>
  <w:style w:type="paragraph" w:styleId="23">
    <w:name w:val="toc 2"/>
    <w:basedOn w:val="a0"/>
    <w:next w:val="a0"/>
    <w:autoRedefine/>
    <w:uiPriority w:val="39"/>
    <w:unhideWhenUsed/>
    <w:rsid w:val="008075AA"/>
    <w:pPr>
      <w:spacing w:after="100"/>
      <w:ind w:left="240"/>
    </w:pPr>
  </w:style>
  <w:style w:type="character" w:customStyle="1" w:styleId="aff">
    <w:name w:val="Авторы Знак"/>
    <w:basedOn w:val="a1"/>
    <w:link w:val="afe"/>
    <w:rsid w:val="008075AA"/>
  </w:style>
  <w:style w:type="paragraph" w:styleId="aff0">
    <w:name w:val="caption"/>
    <w:basedOn w:val="a0"/>
    <w:next w:val="a0"/>
    <w:uiPriority w:val="35"/>
    <w:unhideWhenUsed/>
    <w:rsid w:val="0011332A"/>
    <w:pPr>
      <w:spacing w:after="200" w:line="240" w:lineRule="auto"/>
      <w:jc w:val="center"/>
    </w:pPr>
    <w:rPr>
      <w:iCs/>
      <w:sz w:val="22"/>
      <w:szCs w:val="18"/>
    </w:rPr>
  </w:style>
  <w:style w:type="character" w:styleId="aff1">
    <w:name w:val="Unresolved Mention"/>
    <w:basedOn w:val="a1"/>
    <w:uiPriority w:val="99"/>
    <w:semiHidden/>
    <w:unhideWhenUsed/>
    <w:rsid w:val="00527AA5"/>
    <w:rPr>
      <w:color w:val="605E5C"/>
      <w:shd w:val="clear" w:color="auto" w:fill="E1DFDD"/>
    </w:rPr>
  </w:style>
  <w:style w:type="character" w:styleId="aff2">
    <w:name w:val="Placeholder Text"/>
    <w:basedOn w:val="a1"/>
    <w:uiPriority w:val="99"/>
    <w:semiHidden/>
    <w:rsid w:val="00106F16"/>
    <w:rPr>
      <w:color w:val="808080"/>
    </w:rPr>
  </w:style>
  <w:style w:type="paragraph" w:styleId="aff3">
    <w:name w:val="Bibliography"/>
    <w:basedOn w:val="a0"/>
    <w:next w:val="a0"/>
    <w:uiPriority w:val="37"/>
    <w:unhideWhenUsed/>
    <w:rsid w:val="009435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5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://www.azom.com/equipment-details.aspx?EquipID=49" TargetMode="External"/><Relationship Id="rId14" Type="http://schemas.openxmlformats.org/officeDocument/2006/relationships/customXml" Target="ink/ink1.xm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kha\AppData\Roaming\Microsoft\Templates\&#1050;&#1083;&#1072;&#1089;&#1089;&#1080;&#1095;&#1077;&#1089;&#1082;&#1080;&#1081;%20&#1076;&#1086;&#1082;&#1091;&#1084;&#1077;&#1085;&#1090;%20&#1089;%20&#1076;&#1074;&#1086;&#1081;&#1085;&#1099;&#1084;&#1080;%20&#1080;&#1085;&#1090;&#1077;&#1088;&#1074;&#1072;&#1083;&#1072;&#1084;&#1080;%20(&#1087;&#1091;&#1089;&#1090;&#1086;&#1081;)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22T09:54:57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1270 1055 13936 0 0,'0'0'314'0'0,"0"0"46"0"0,0 0 23 0 0,0 0-44 0 0,1-1-221 0 0,10-5-104 0 0,-9 5-14 0 0,0 0 0 0 0,0 0 0 0 0,1-1 0 0 0,-1 1 0 0 0,0 0 0 0 0,1 1 0 0 0,-1-1 0 0 0,2 0 0 0 0,2 0 22 0 0,1 0 0 0 0,-1-1 0 0 0,1 0 0 0 0,-1-1 0 0 0,0 1 0 0 0,1-1 1 0 0,-2 0-1 0 0,1 0 0 0 0,0-1 0 0 0,-1 0 0 0 0,1 0 0 0 0,-1 0 1 0 0,1-2-23 0 0,32-31-38 0 0,-25 24 62 0 0,0 0 1 0 0,1 0-1 0 0,1 1 0 0 0,0 1 0 0 0,0 0 1 0 0,12-5-25 0 0,-26 16 1 0 0,0-1 1 0 0,0 1 0 0 0,0 0 0 0 0,0-1-1 0 0,0 1 1 0 0,0 0 0 0 0,1 0 0 0 0,-1-1-1 0 0,0 1 1 0 0,0 0 0 0 0,0 0 0 0 0,0 0-1 0 0,0 1 1 0 0,0-1 0 0 0,0 0 0 0 0,0 0 0 0 0,0 0-1 0 0,0 1 1 0 0,0-1 0 0 0,0 1 0 0 0,0-1-1 0 0,0 1 1 0 0,0-1 0 0 0,0 1 0 0 0,0-1-1 0 0,0 1 1 0 0,0 0 0 0 0,0-1 0 0 0,-1 1-1 0 0,1 0 1 0 0,0 0 0 0 0,-1 0 0 0 0,1 0 0 0 0,0 0-2 0 0,1 7 49 0 0,0-1 0 0 0,-1 1 0 0 0,0 0 0 0 0,-1 0 0 0 0,1 4-49 0 0,-1 7 2 0 0,0 0 0 0 0,2 0 0 0 0,0-1 0 0 0,1 1 1 0 0,2 2-3 0 0,-5-20 2 0 0,1 1 0 0 0,-1 0 1 0 0,1 0-1 0 0,0 0 0 0 0,0 0 0 0 0,-1-1 1 0 0,1 1-1 0 0,0 0 0 0 0,1-1 1 0 0,-1 1-1 0 0,0-1 0 0 0,0 1 1 0 0,1-1-1 0 0,-1 0 0 0 0,0 1 1 0 0,1-1-1 0 0,0 0 0 0 0,-1 0 1 0 0,1 0-1 0 0,0 0 0 0 0,-1 0 1 0 0,1 0-1 0 0,0-1 0 0 0,0 1 1 0 0,0-1-1 0 0,-1 1 0 0 0,1-1 1 0 0,0 1-1 0 0,0-1 0 0 0,0 0 1 0 0,0 0-1 0 0,0 0 0 0 0,0 0 1 0 0,0-1-1 0 0,0 1 0 0 0,0 0-2 0 0,9-3 84 0 0,0 0 0 0 0,0 0 0 0 0,0-1 0 0 0,-1-1-1 0 0,10-5-83 0 0,-4 3 119 0 0,28-16 165 0 0,-1-1 1 0 0,-1-3-1 0 0,-2-1 1 0 0,0-2-1 0 0,-2-1 0 0 0,26-30-284 0 0,89-80 670 0 0,79-81 300 0 0,-216 205-930 0 0,-2 1 0 0 0,1 1 0 0 0,1 0 0 0 0,1 0 0 0 0,0 2 0 0 0,2-1-40 0 0,-19 14 1 0 0,0-1-1 0 0,1 1 0 0 0,-1 0 1 0 0,0 0-1 0 0,0 0 0 0 0,0 0 1 0 0,0-1-1 0 0,1 1 0 0 0,-1 0 1 0 0,0 0-1 0 0,0 0 1 0 0,1 0-1 0 0,-1 0 0 0 0,0 0 1 0 0,0 0-1 0 0,0 0 0 0 0,1-1 1 0 0,-1 1-1 0 0,0 0 0 0 0,0 0 1 0 0,1 0-1 0 0,-1 0 0 0 0,0 0 1 0 0,0 0-1 0 0,1 0 0 0 0,-1 1 1 0 0,0-1-1 0 0,0 0 0 0 0,1 0 1 0 0,-1 0-1 0 0,0 0 0 0 0,0 0 1 0 0,0 0-1 0 0,1 0 0 0 0,-3 9 28 0 0,-7 9 36 0 0,-55 72-56 0 0,-30 29-8 0 0,-79 80-16 0 0,-94 96-50 0 0,-236 265-284 0 0,359-400-35 0 0,-154 181-1530 0 0,69-89 833 0 0,59-70 1738 0 0,157-167-463 0 0,-5 7 274 0 0,-1-2 0 0 0,-1 0 0 0 0,-15 11-467 0 0,47-57 996 0 0,2 6-969 0 0,1 1 0 0 0,1 0 0 0 0,0 1-1 0 0,10-6-26 0 0,10-13 5 0 0,515-522 232 0 0,-497 505-250 0 0,340-304 64 0 0,-223 207 42 0 0,275-218-78 0 0,-411 341-14 0 0,85-72-38 0 0,24-19-38 0 0,-48 46 11 0 0,27-20-44 0 0,28-34 108 0 0,169-177-548 0 0,-293 278 429 0 0,-2 0 0 0 0,-1-2 0 0 0,-2 0 0 0 0,7-11 119 0 0,-28 36-21 0 0,1 1 0 0 0,-1-1 0 0 0,1 0-1 0 0,-1 1 1 0 0,0-1 0 0 0,0 0 0 0 0,0 0-1 0 0,-1 0 22 0 0,0 3-4 0 0,1-1-1 0 0,-1 1 0 0 0,0-1 1 0 0,0 1-1 0 0,-1-1 0 0 0,1 0 0 0 0,0 1 1 0 0,0-1-1 0 0,0 1 0 0 0,0-1 0 0 0,0 1 1 0 0,-1-1-1 0 0,1 0 0 0 0,0 1 0 0 0,0-1 1 0 0,-1 1-1 0 0,1-1 0 0 0,0 1 1 0 0,-1 0-1 0 0,1-1 0 0 0,-1 1 0 0 0,1-1 1 0 0,-1 1-1 0 0,1 0 0 0 0,-1-1 0 0 0,1 1 1 0 0,-1 0-1 0 0,1-1 0 0 0,-1 1 0 0 0,1 0 1 0 0,-1 0-1 0 0,1 0 0 0 0,-1-1 1 0 0,1 1-1 0 0,-1 0 0 0 0,0 0 0 0 0,1 0 1 0 0,-1 0-1 0 0,1 0 0 0 0,-1 0 0 0 0,0 0 5 0 0,-4 0-2 0 0,-1 0 0 0 0,1 0 0 0 0,-1 1-1 0 0,1-1 1 0 0,-1 1 0 0 0,1 1-1 0 0,0-1 1 0 0,-3 2 2 0 0,-43 18-33 0 0,36-15 4 0 0,-28 15-77 0 0,1 1 1 0 0,-34 24 105 0 0,-75 60-238 0 0,52-34 55 0 0,-101 74-94 0 0,6 9 0 0 0,0 15 277 0 0,-110 128-276 0 0,196-180-196 0 0,-60 90 472 0 0,94-100-347 0 0,-31 66 347 0 0,44-71-118 0 0,7-10-49 0 0,3 1 0 0 0,-22 65 167 0 0,53-105 83 0 0,1 0-1 0 0,3 1 1 0 0,2 0 0 0 0,2 1 0 0 0,-2 45-83 0 0,13-87 89 0 0,0 0 1 0 0,1-1 0 0 0,0 1-1 0 0,1 0 1 0 0,1-1 0 0 0,1 7-90 0 0,-1-15 32 0 0,-1 0-1 0 0,0 0 1 0 0,1-1 0 0 0,0 1 0 0 0,0-1 0 0 0,1 1-1 0 0,-1-1 1 0 0,1 0 0 0 0,0 0 0 0 0,0 0 0 0 0,0 0-1 0 0,1 0 1 0 0,-1-1 0 0 0,1 1 0 0 0,0-1 0 0 0,0 0-1 0 0,0 0 1 0 0,4 1-32 0 0,-2-1 22 0 0,1 0 0 0 0,0 0 1 0 0,0-1-1 0 0,0 1 0 0 0,1-2 0 0 0,-1 1 0 0 0,1-1 0 0 0,-1 0 0 0 0,1-1 1 0 0,-1 0-1 0 0,1 0 0 0 0,-1 0 0 0 0,1-1 0 0 0,-1 0 0 0 0,0-1 1 0 0,1 0-1 0 0,-1 0 0 0 0,0 0 0 0 0,6-4-22 0 0,14-6 35 0 0,0-2 1 0 0,-2-1-1 0 0,1-2 0 0 0,9-9-35 0 0,0 2 47 0 0,55-41 105 0 0,26-28-152 0 0,79-80 46 0 0,-125 114 109 0 0,66-41-155 0 0,-59 45 31 0 0,45-43-31 0 0,-19-4 37 0 0,-51 49 44 0 0,3-6 84 0 0,37-51-165 0 0,-80 95 22 0 0,-1 0 0 0 0,0-1 0 0 0,-1 0 0 0 0,-1-1-1 0 0,0 0 1 0 0,2-9-22 0 0,-9 20 8 0 0,0 1 0 0 0,-1-1 0 0 0,1 0 0 0 0,-1 0 0 0 0,0 0 0 0 0,-1 0 0 0 0,1-1 0 0 0,-1 1 0 0 0,-1 0-1 0 0,1 0 1 0 0,-1 0 0 0 0,0 0 0 0 0,0 0 0 0 0,-1 0 0 0 0,0 0 0 0 0,0 1 0 0 0,0-1 0 0 0,0 0 0 0 0,-1 1 0 0 0,0 0 0 0 0,-1-1-1 0 0,1 1-7 0 0,-7-7 4 0 0,0 1-1 0 0,0 0 0 0 0,-1 1 1 0 0,0 0-1 0 0,-1 1 1 0 0,0 0-1 0 0,-1 0 0 0 0,0 2 1 0 0,0-1-1 0 0,0 2 0 0 0,-1 0 1 0 0,0 0-1 0 0,0 2 0 0 0,-14-4-3 0 0,-9 0 6 0 0,1 2 0 0 0,-1 1 0 0 0,1 2 0 0 0,-1 2-1 0 0,-20 1-5 0 0,-9 4 0 0 0,0 3 0 0 0,1 2 0 0 0,1 3 0 0 0,0 3 0 0 0,0 3 0 0 0,-15 8 0 0 0,-315 137 0 0 0,319-127-18 0 0,-66 44 18 0 0,-66 55-35 0 0,-145 118 41 0 0,244-166-138 0 0,3 4-1 0 0,-7 16 133 0 0,91-85 6 0 0,-53 53 66 0 0,-54 73-72 0 0,116-132 85 0 0,1-1 0 0 0,1 1 0 0 0,0 1 0 0 0,2 0 0 0 0,-1 0-1 0 0,2 1 1 0 0,0 1-85 0 0,7-18 11 0 0,-1 0 0 0 0,1 0 0 0 0,-1 0 0 0 0,1 0 0 0 0,0 0 0 0 0,0 0 0 0 0,0 0 0 0 0,0 0 0 0 0,-1 0 0 0 0,2 1 0 0 0,-1-1 0 0 0,0 0 0 0 0,0 0 0 0 0,0 0 0 0 0,0 0 0 0 0,1 0 0 0 0,-1 0 0 0 0,0 0 0 0 0,1 0 0 0 0,-1 0 0 0 0,1 0 0 0 0,-1 0 0 0 0,1 0 0 0 0,0 0-11 0 0,0 0 10 0 0,0-1-1 0 0,0 1 1 0 0,0 0 0 0 0,1-1-1 0 0,-1 1 1 0 0,0-1 0 0 0,1 1-1 0 0,-1-1 1 0 0,1 0 0 0 0,-1 1-1 0 0,0-1 1 0 0,1 0 0 0 0,-1 0-1 0 0,1 0 1 0 0,-1 0-1 0 0,1 0 1 0 0,-1 0 0 0 0,0-1-10 0 0,11 0 59 0 0,-1-1 1 0 0,0-1-1 0 0,-1 0 1 0 0,1-1-1 0 0,1-1-59 0 0,16-4 65 0 0,173-65-48 0 0,-81 28-18 0 0,62-18 1 0 0,95-35 0 0 0,670-242 3 0 0,-766 278 5 0 0,487-201 146 0 0,-628 247-137 0 0,55-22 1 0 0,110-47 113 0 0,62-42-131 0 0,545-287 117 0 0,-324 172-365 0 0,-98 56 30 0 0,-353 171 102 0 0,-22 10 33 0 0,0-1-1 0 0,7-4 84 0 0,-90 26-508 0 0,-414 162-162 0 0,-284 94 525 0 0,104-51 145 0 0,224-62 0 0 0,238-86 0 0 0,-123 49 0 0 0,52 8-10 0 0,-10 21 10 0 0,-21 10-54 0 0,34-15 54 0 0,119-62 0 0 0,-59 36 0 0 0,130-69 0 0 0,74-45 0 0 0,6-3 10 0 0,9-2 34 0 0,10-4-12 0 0,-1-2 0 0 0,16-6-32 0 0,-8 3 10 0 0,63-24 125 0 0,31-19-135 0 0,-98 41 11 0 0,194-88 157 0 0,-137 64-125 0 0,156-68 456 0 0,-154 64-228 0 0,284-138-330 0 0,-15 19 304 0 0,-194 92-126 0 0,10-2-7 0 0,2-1-96 0 0,-151 61-16 0 0,571-254 0 0 0,-358 164 0 0 0,-78 35 0 0 0,37-19 118 0 0,-146 61-107 0 0,-18 8-78 0 0,20-6 67 0 0,111-44-14 0 0,-145 56 14 0 0,-10 5 0 0 0,0 1 0 0 0,0-1 0 0 0,1 0 0 0 0,-1 1 0 0 0,0 0 0 0 0,1 0 0 0 0,3 0 16 0 0,-11 2 13 0 0,0 0-1 0 0,1 0 1 0 0,-1 0-1 0 0,0 0 1 0 0,0 1-1 0 0,1-1 0 0 0,-3 3-28 0 0,-9 2 44 0 0,-102 37-6 0 0,-189 66 65 0 0,-50 24-86 0 0,5 17 14 0 0,-1 1-15 0 0,189-86-16 0 0,-325 144 0 0 0,151-43 0 0 0,-131 47-72 0 0,338-153 72 0 0,-7 3 0 0 0,81-38 0 0 0,37-15 0 0 0,-1-1 0 0 0,0-1 0 0 0,-1-1 0 0 0,-10 2 0 0 0,24-8-10 0 0,18-19-56 0 0,7 0 29 0 0,0 2 0 0 0,2-1 0 0 0,0 2 0 0 0,0 1 0 0 0,19-9 37 0 0,-7 2-19 0 0,147-83 19 0 0,24-17 0 0 0,-53 27-76 0 0,3 6 0 0 0,105-41 76 0 0,-57 40 30 0 0,81-37 20 0 0,319-144-130 0 0,-163 115 134 0 0,-279 108-44 0 0,-152 44-20 0 0,3 0 53 0 0,-16 9-12 0 0,-17 8-31 0 0,0-1 0 0 0,-1-1 0 0 0,-18 6 0 0 0,-15 8 0 0 0,-18 7 0 0 0,-15 2 0 0 0,-21 9 0 0 0,-180 84 0 0 0,-251 101 0 0 0,-92 45-64 0 0,467-183 64 0 0,84-44 0 0 0,42-26 0 0 0,-53 32-10 0 0,89-49-45 0 0,26-7-168 0 0,8-7 194 0 0,1-1 0 0 0,-2-2-1 0 0,1-1 1 0 0,-2-1 0 0 0,5-5 29 0 0,52-26-75 0 0,-50 29 36 0 0,444-209 195 0 0,-230 116-142 0 0,-159 69-186 0 0,31-18 113 0 0,55-23 28 0 0,-130 63 0 0 0,1-5 31 0 0,-7 5-33 0 0,15-5 33 0 0,-44 20 60 0 0,1 0-1 0 0,-1-1 1 0 0,0 0-1 0 0,0-1 1 0 0,8-7-60 0 0,-14 10 25 0 0,-6 4-17 0 0,-1 1-1 0 0,0-1 1 0 0,1 0-1 0 0,-1 0 1 0 0,0 0 0 0 0,0 0-1 0 0,-2 1-7 0 0,-8 2-17 0 0,-15 9-414 0 0,-24 15 431 0 0,-6 4-296 0 0,-505 227-2192 0 0,146-78 1769 0 0,191-66 789 0 0,15-6-156 0 0,-175 77 230 0 0,217-102-14 0 0,114-63 1 0 0,32-13-52 0 0,18-7-53 0 0,6-2-17 0 0,52-28 51 0 0,-15 10 16 0 0,13-11-76 0 0,22-11 70 0 0,341-190-148 0 0,-374 206 82 0 0,165-95 120 0 0,205-97 356 0 0,-119 56-206 0 0,-88 48-158 0 0,314-173-5 0 0,-2 1-252 0 0,-175 94-1592 0 0,-208 116 937 0 0,26-15-170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22T09:54:52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2170 4624 0 0,'4'1'34'0'0,"11"3"97"0"0,0 1 1 0 0,0 1-1 0 0,10 5-131 0 0,-20-8 117 0 0,-1-1-1 0 0,0 1 1 0 0,0-1-1 0 0,-1 1 0 0 0,1 0 1 0 0,-1 1-1 0 0,1-1 1 0 0,-1 0-1 0 0,0 1 1 0 0,0 0-1 0 0,-1 0 1 0 0,1 0-1 0 0,-1 0 0 0 0,2 4-116 0 0,-1 1 159 0 0,0 0-1 0 0,-1 0 1 0 0,0 0-1 0 0,0 0 0 0 0,-1 1 1 0 0,0-1-1 0 0,-1 0 0 0 0,0 1 1 0 0,-1-1-1 0 0,0 4-158 0 0,-4 21 146 0 0,-2 1 0 0 0,-2 6-146 0 0,-6 21 168 0 0,-4 40 6 0 0,-30 175 656 0 0,32-139-809 0 0,7 1-1 0 0,5 13-20 0 0,6-81-1 0 0,3 0 1 0 0,3-1-1 0 0,3 0 0 0 0,3 0 1 0 0,5 3 0 0 0,-10-46 112 0 0,1 0 0 0 0,1-1 0 0 0,2-1 0 0 0,0 0 0 0 0,2 0 0 0 0,1-2 0 0 0,1 1 0 0 0,0-2 0 0 0,2 0 0 0 0,1-1 0 0 0,0-1 0 0 0,2-1 0 0 0,0-1 0 0 0,1 0 0 0 0,1-2 0 0 0,22 13-112 0 0,-31-22 94 0 0,0 0 1 0 0,0-1 0 0 0,1-1-1 0 0,0 0 1 0 0,5 0-95 0 0,-10-3 51 0 0,0 0 1 0 0,-1-1-1 0 0,1 0 1 0 0,0-1-1 0 0,0 0 0 0 0,0-1 1 0 0,0 0-1 0 0,0 0 1 0 0,0-1-52 0 0,13-4 38 0 0,0-1 0 0 0,-1-2 0 0 0,0 0 0 0 0,0-1 0 0 0,-1-1 1 0 0,-1-1-1 0 0,0-1 0 0 0,0-1 0 0 0,-1 0 0 0 0,13-15-38 0 0,24-26 84 0 0,-2-3 1 0 0,27-39-85 0 0,-45 52 82 0 0,260-305 68 0 0,-180 210 388 0 0,-88 103-450 0 0,-2-1 1 0 0,19-40-89 0 0,-42 72 19 0 0,0-1 1 0 0,0 0-1 0 0,0 0 0 0 0,-1-1 1 0 0,0 1-1 0 0,0 0 1 0 0,-1-1-1 0 0,0 1 0 0 0,-1-1 1 0 0,1 1-1 0 0,-2-1 0 0 0,1 1 1 0 0,-1-1-1 0 0,0 1 1 0 0,-1-5-20 0 0,1 9 12 0 0,0 1 0 0 0,0-1 0 0 0,0 1 0 0 0,0-1 0 0 0,-1 1-1 0 0,1 0 1 0 0,-1 0 0 0 0,0 0 0 0 0,1-1 0 0 0,-1 2 0 0 0,0-1 0 0 0,0 0 0 0 0,0 0 0 0 0,-1 1 0 0 0,1-1 0 0 0,0 1 0 0 0,0-1 0 0 0,-1 1 0 0 0,1 0 0 0 0,-1 0 0 0 0,1 0 0 0 0,-1 1 0 0 0,-1-1-12 0 0,-2-1 21 0 0,0 1-1 0 0,0 0 1 0 0,0 1-1 0 0,0-1 1 0 0,0 1-1 0 0,0 1 1 0 0,-1-1-1 0 0,1 1 1 0 0,-5 1-21 0 0,-17 6 19 0 0,0 2 1 0 0,1 0 0 0 0,0 2 0 0 0,1 1 0 0 0,0 1-1 0 0,1 1 1 0 0,1 1 0 0 0,-12 11-20 0 0,-38 35 142 0 0,-62 66-142 0 0,109-100 4 0 0,-54 55-4 0 0,3 4 0 0 0,5 3 0 0 0,3 3 0 0 0,5 3 0 0 0,4 3 0 0 0,4 3 0 0 0,-21 58 0 0 0,52-99 76 0 0,3 1 0 0 0,3 1 0 0 0,2 1 0 0 0,3 1 1 0 0,3 0-1 0 0,-2 45-76 0 0,11-64 55 0 0,1 0 0 0 0,3 0 1 0 0,2 0-1 0 0,2 0 0 0 0,1-1 0 0 0,3 1 1 0 0,2-1-1 0 0,1-1 0 0 0,19 41-55 0 0,-3-22 39 0 0,4-1-1 0 0,2-2 1 0 0,3-1-1 0 0,2-2 1 0 0,10 8-39 0 0,20 17 61 0 0,4-2 0 0 0,80 67-61 0 0,111 63 135 0 0,-205-166-68 0 0,-26-19 9 0 0,-1 2-1 0 0,12 13-75 0 0,-35-31 4 0 0,-1 0 0 0 0,0 1 0 0 0,0 0 0 0 0,-1 0 1 0 0,0 1-1 0 0,-1 0 0 0 0,0 0 0 0 0,-1 0 0 0 0,0 1 1 0 0,1 3-5 0 0,-1 5-2 0 0,-1 1 1 0 0,-1 0-1 0 0,-1 0 1 0 0,-1 0 0 0 0,0 0-1 0 0,-2 0 1 0 0,0 0 0 0 0,-1 0-1 0 0,-2 0 1 0 0,-1 6 1 0 0,-12 38-127 0 0,-3-1 0 0 0,-17 36 127 0 0,-2 5-268 0 0,-71 200 60 0 0,62-185-73 0 0,-4-3 0 0 0,-63 102 281 0 0,93-182-69 0 0,-1 0 0 0 0,-1-2-1 0 0,-3 0 1 0 0,0-2 0 0 0,-3-1-1 0 0,-24 22 70 0 0,43-45 7 0 0,0-1 0 0 0,-1 0-1 0 0,1-1 1 0 0,-2 0 0 0 0,1 0-1 0 0,-1-1 1 0 0,1-1 0 0 0,-2 0-1 0 0,1-1 1 0 0,0 0 0 0 0,-14 1-7 0 0,23-5-5 0 0,0 0 1 0 0,0-1 0 0 0,0 0 0 0 0,0 1-1 0 0,0-2 1 0 0,0 1 0 0 0,0 0 0 0 0,0-1-1 0 0,0 1 1 0 0,0-1 0 0 0,1 0 0 0 0,-1 0-1 0 0,1-1 1 0 0,-1 1 0 0 0,1-1 0 0 0,0 0-1 0 0,0 0 1 0 0,0 0 0 0 0,-2-3 4 0 0,-7-9-33 0 0,0 0 1 0 0,1-1-1 0 0,-5-11 33 0 0,15 26 0 0 0,-24-46-24 0 0,2-2 1 0 0,2 0-1 0 0,2-2 1 0 0,3 0 0 0 0,-1-9 23 0 0,-8-50 0 0 0,4 0 0 0 0,5-11 0 0 0,-11-226 0 0 0,23 163 0 0 0,9 1 0 0 0,11-36 0 0 0,65-361 0 0 0,-47 404 0 0 0,7 3 0 0 0,8 1 0 0 0,7 2 0 0 0,7 4 0 0 0,31-48 0 0 0,102-158-19 0 0,-124 255 2 0 0,5 3-1 0 0,9-3 18 0 0,33-27-28 0 0,5 4-1 0 0,7 6 1 0 0,20-7 28 0 0,66-46-54 0 0,29-26 54 0 0,-14-12 1 0 0,-63 38 115 0 0,12-32-116 0 0,-105 117 38 0 0,-3-4 1 0 0,-6-3 0 0 0,6-21-39 0 0,-7-2 200 0 0,23-72-200 0 0,-67 146 58 0 0,-3-1 0 0 0,-2-1 0 0 0,-3-1 0 0 0,5-57-58 0 0,-16 84 6 0 0,-2 1 0 0 0,-1-1 0 0 0,-1 0 0 0 0,-2 1 0 0 0,-2 0 0 0 0,-1-1 0 0 0,-1 2 0 0 0,-6-13-6 0 0,5 19 1 0 0,-1 2 1 0 0,-2-1-1 0 0,0 1 1 0 0,-2 1 0 0 0,0 0-1 0 0,-1 1 1 0 0,-2 0-1 0 0,0 1 1 0 0,-1 1 0 0 0,-18-16-2 0 0,15 18 0 0 0,-1 1 0 0 0,-1 1 0 0 0,0 0 0 0 0,-1 2 0 0 0,-1 1 0 0 0,0 1 0 0 0,0 1 0 0 0,-1 1 0 0 0,-1 1 0 0 0,0 1 0 0 0,0 1 0 0 0,0 2 0 0 0,-10-1 0 0 0,0 2 27 0 0,0 2 0 0 0,0 1 0 0 0,0 2 0 0 0,0 1 0 0 0,0 2 0 0 0,-32 8-27 0 0,25-1 46 0 0,0 2 0 0 0,0 1 0 0 0,1 2 0 0 0,1 3 0 0 0,-15 9-46 0 0,-15 12 79 0 0,2 4 0 0 0,2 2 0 0 0,2 3 0 0 0,2 4 0 0 0,3 1 0 0 0,2 4 0 0 0,2 2-1 0 0,-22 35-77 0 0,5 0 114 0 0,4 4 0 0 0,5 3 1 0 0,4 3-1 0 0,5 2 1 0 0,4 2-1 0 0,6 3 0 0 0,-8 38-115 0 0,24-49 49 0 0,4 1 0 0 0,4 1 0 0 0,-6 103-49 0 0,21-117-2 0 0,4 0-1 0 0,4-1 0 0 0,4 1 0 0 0,15 79 3 0 0,2-59-30 0 0,3-1-1 0 0,6-2 0 0 0,4-1 0 0 0,5-1 0 0 0,29 50 31 0 0,33 50-26 0 0,9-5 0 0 0,9-5 0 0 0,87 104 26 0 0,110 89 85 0 0,-109-138 424 0 0,-1 24-509 0 0,-142-176 206 0 0,-4 4 0 0 0,40 90-206 0 0,-68-112 54 0 0,-4 1 1 0 0,-3 2 0 0 0,12 70-55 0 0,-15-37 169 0 0,-5 1 0 0 0,2 91-169 0 0,-14-46 63 0 0,-11 119-63 0 0,-7-148-1 0 0,-5 0-1 0 0,-29 114 2 0 0,33-195-42 0 0,-3 0-1 0 0,-1-1 0 0 0,-2-1 1 0 0,-3-1-1 0 0,-2-1 0 0 0,-15 24 43 0 0,-94 129-176 0 0,94-147 195 0 0,-3-2 0 0 0,-33 30-19 0 0,-43 32 12 0 0,-30 31-30 0 0,-291 275-376 0 0,291-274-184 0 0,96-92 470 0 0,-2-1 0 0 0,-2-4 0 0 0,-10 6 108 0 0,52-45-36 0 0,10-6 16 0 0,0 0 0 0 0,-1 0-1 0 0,0-1 1 0 0,1 1 0 0 0,-1-1 0 0 0,0 0 0 0 0,0 0 0 0 0,-1 0-1 0 0,1 0 1 0 0,0-1 0 0 0,0 0 0 0 0,-1 0 0 0 0,-2 1 20 0 0,6-6-128 0 0,2-8 40 0 0,0 1-1 0 0,1-1 1 0 0,0 1 0 0 0,4-11 88 0 0,3-10-75 0 0,13-81 89 0 0,-5-1 1 0 0,1-102-15 0 0,-10-235 333 0 0,-8 396-279 0 0,8-506 224 0 0,29-2-78 0 0,3 211 472 0 0,64-242-672 0 0,81-108 203 0 0,38 8-352 0 0,43-17 414 0 0,24 9-8 0 0,575-1169-1045 0 0,-158 538-441 0 0,-548 1062 727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Шеш16</b:Tag>
    <b:SourceType>Book</b:SourceType>
    <b:Guid>{B252C498-5B9C-4902-9B87-F2C89E5A66CD}</b:Guid>
    <b:Author>
      <b:Author>
        <b:Corporate>Шешин Е.П., Батурин А.С., Чуприк А.А.</b:Corporate>
      </b:Author>
      <b:Editor>
        <b:NameList>
          <b:Person>
            <b:Last>А.А.</b:Last>
            <b:First>Щука</b:First>
          </b:Person>
        </b:NameList>
      </b:Editor>
    </b:Author>
    <b:Title>Атомно-силовой микроскоп</b:Title>
    <b:Year>2016</b:Year>
    <b:City>Москва</b:City>
    <b:Publisher>МФТИ</b:Publisher>
    <b:RefOrder>1</b:RefOrder>
  </b:Source>
</b:Sources>
</file>

<file path=customXml/itemProps1.xml><?xml version="1.0" encoding="utf-8"?>
<ds:datastoreItem xmlns:ds="http://schemas.openxmlformats.org/officeDocument/2006/customXml" ds:itemID="{55C5A986-B0A5-4586-B3BA-8C15258F5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Классический документ с двойными интервалами (пустой).dotx</Template>
  <TotalTime>274</TotalTime>
  <Pages>9</Pages>
  <Words>844</Words>
  <Characters>4817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Нехаев</dc:creator>
  <cp:lastModifiedBy>Александр Нехаев</cp:lastModifiedBy>
  <cp:revision>154</cp:revision>
  <cp:lastPrinted>2019-10-22T08:49:00Z</cp:lastPrinted>
  <dcterms:created xsi:type="dcterms:W3CDTF">2019-10-20T20:29:00Z</dcterms:created>
  <dcterms:modified xsi:type="dcterms:W3CDTF">2019-10-22T09:55:00Z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LocalizationTags">
    <vt:lpwstr/>
  </property>
  <property fmtid="{D5CDD505-2E9C-101B-9397-08002B2CF9AE}" pid="5" name="Feature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